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AE16E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Quattrocento Sans" w:cs="Times New Roman"/>
          <w:color w:val="000000"/>
          <w:sz w:val="28"/>
          <w:szCs w:val="28"/>
        </w:rPr>
      </w:pPr>
      <w:bookmarkStart w:id="0" w:name="OLE_LINK2"/>
      <w:bookmarkStart w:id="1" w:name="OLE_LINK3"/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14:paraId="29E72CCD" w14:textId="77777777" w:rsidR="00CD462B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75A67383" w14:textId="77777777" w:rsidR="00DC3ACD" w:rsidRPr="00AD686B" w:rsidRDefault="00DC3AC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568DF0A2" w14:textId="4F5F0DF2" w:rsidR="00CD462B" w:rsidRPr="00AD686B" w:rsidRDefault="00CD462B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14:paraId="7538BA80" w14:textId="77777777" w:rsidR="009F23FC" w:rsidRDefault="009F23FC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 w:cs="Times New Roman"/>
          <w:b/>
          <w:bCs/>
          <w:color w:val="000000" w:themeColor="text1"/>
          <w:sz w:val="28"/>
          <w:szCs w:val="28"/>
        </w:rPr>
      </w:pPr>
    </w:p>
    <w:p w14:paraId="6B2A0659" w14:textId="77777777" w:rsidR="009F23FC" w:rsidRDefault="009F23FC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 w:cs="Times New Roman"/>
          <w:b/>
          <w:bCs/>
          <w:color w:val="000000" w:themeColor="text1"/>
          <w:sz w:val="28"/>
          <w:szCs w:val="28"/>
        </w:rPr>
      </w:pPr>
    </w:p>
    <w:p w14:paraId="7EE6847A" w14:textId="77777777" w:rsidR="009F23FC" w:rsidRDefault="009F23FC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 w:cs="Times New Roman"/>
          <w:b/>
          <w:bCs/>
          <w:color w:val="000000" w:themeColor="text1"/>
          <w:sz w:val="28"/>
          <w:szCs w:val="28"/>
        </w:rPr>
      </w:pPr>
    </w:p>
    <w:p w14:paraId="6AB93A51" w14:textId="77777777" w:rsidR="009F23FC" w:rsidRDefault="009F23FC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 w:cs="Times New Roman"/>
          <w:b/>
          <w:bCs/>
          <w:color w:val="000000" w:themeColor="text1"/>
          <w:sz w:val="28"/>
          <w:szCs w:val="28"/>
        </w:rPr>
      </w:pPr>
    </w:p>
    <w:p w14:paraId="7B8063C9" w14:textId="77777777" w:rsidR="009F23FC" w:rsidRDefault="009F23FC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 w:cs="Times New Roman"/>
          <w:b/>
          <w:bCs/>
          <w:color w:val="000000" w:themeColor="text1"/>
          <w:sz w:val="28"/>
          <w:szCs w:val="28"/>
        </w:rPr>
      </w:pPr>
    </w:p>
    <w:p w14:paraId="7AAC4393" w14:textId="77777777" w:rsidR="009F23FC" w:rsidRDefault="009F23FC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 w:cs="Times New Roman"/>
          <w:b/>
          <w:bCs/>
          <w:color w:val="000000" w:themeColor="text1"/>
          <w:sz w:val="28"/>
          <w:szCs w:val="28"/>
        </w:rPr>
      </w:pPr>
    </w:p>
    <w:p w14:paraId="7A2E44E8" w14:textId="77777777" w:rsidR="009F23FC" w:rsidRDefault="009F23FC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 w:cs="Times New Roman"/>
          <w:b/>
          <w:bCs/>
          <w:color w:val="000000" w:themeColor="text1"/>
          <w:sz w:val="28"/>
          <w:szCs w:val="28"/>
        </w:rPr>
      </w:pPr>
    </w:p>
    <w:p w14:paraId="1E554BBF" w14:textId="60B77C73" w:rsidR="00CD462B" w:rsidRPr="00AD686B" w:rsidRDefault="00DC3ACD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color w:val="000000"/>
          <w:sz w:val="28"/>
          <w:szCs w:val="28"/>
        </w:rPr>
      </w:pPr>
      <w:r>
        <w:rPr>
          <w:rFonts w:eastAsia="Times New Roman" w:cs="Times New Roman"/>
          <w:b/>
          <w:bCs/>
          <w:color w:val="000000" w:themeColor="text1"/>
          <w:sz w:val="28"/>
          <w:szCs w:val="28"/>
        </w:rPr>
        <w:t>Первичный анализ продукта</w:t>
      </w:r>
    </w:p>
    <w:p w14:paraId="091869AE" w14:textId="77777777" w:rsidR="00CD462B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color w:val="000000"/>
          <w:sz w:val="28"/>
          <w:szCs w:val="28"/>
        </w:rPr>
      </w:pPr>
    </w:p>
    <w:p w14:paraId="48C8E4AD" w14:textId="77777777" w:rsidR="00DC3ACD" w:rsidRPr="00AD686B" w:rsidRDefault="00DC3AC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089ADFDA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14:paraId="388A650B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14:paraId="30532F56" w14:textId="0584E85B" w:rsidR="00CD462B" w:rsidRPr="00AD686B" w:rsidRDefault="00CD462B" w:rsidP="00D046C2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bookmarkEnd w:id="0"/>
    <w:bookmarkEnd w:id="1"/>
    <w:p w14:paraId="05D3098F" w14:textId="7FEF660C" w:rsidR="00CD462B" w:rsidRDefault="00DC3ACD" w:rsidP="00AC6AE0">
      <w:pPr>
        <w:pStyle w:val="1"/>
        <w:ind w:firstLine="709"/>
      </w:pPr>
      <w:r>
        <w:lastRenderedPageBreak/>
        <w:t>Бизнес-проблема</w:t>
      </w:r>
    </w:p>
    <w:p w14:paraId="3ED0864F" w14:textId="40C0EA86" w:rsidR="00AC6AE0" w:rsidRDefault="00AC6AE0" w:rsidP="00AC6AE0">
      <w:pPr>
        <w:ind w:firstLine="709"/>
      </w:pPr>
      <w:r>
        <w:t>Компаниям</w:t>
      </w:r>
      <w:r w:rsidRPr="00AC6AE0">
        <w:t>, которые занимаются выездным ремонтом и обслуживанием, сложно эффективно обрабатывать заявки: они часто теряются, специалисты назначаются вручную, а контроль загрузки сотрудников практически отсутствует. Клиенты, в свою очередь, тратят время на поиск исполнителей через объявления и мессенджеры, не имея возможности быстро сравнить компании и отследить выполнение заявки. Платформа решает эти проблемы, автоматизируя приём заявок, подбор и назначение специалистов, а также давая клиентам простой способ выбора компании с отзывами и контролем выполнения работ</w:t>
      </w:r>
      <w:r>
        <w:t>.</w:t>
      </w:r>
    </w:p>
    <w:p w14:paraId="2DF6C777" w14:textId="77777777" w:rsidR="00DC3ACD" w:rsidRDefault="00DC3ACD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14:paraId="73796DD1" w14:textId="63FF901D" w:rsidR="00DC3ACD" w:rsidRDefault="00DC3ACD" w:rsidP="00AC6AE0">
      <w:pPr>
        <w:pStyle w:val="1"/>
        <w:ind w:firstLine="709"/>
      </w:pPr>
      <w:r>
        <w:lastRenderedPageBreak/>
        <w:t>Цель системы</w:t>
      </w:r>
    </w:p>
    <w:p w14:paraId="64691F78" w14:textId="5810CCC2" w:rsidR="00DC3ACD" w:rsidRDefault="00DC3ACD" w:rsidP="00AC6AE0">
      <w:pPr>
        <w:ind w:firstLine="709"/>
      </w:pPr>
      <w:r>
        <w:t xml:space="preserve">Целью системы является создание </w:t>
      </w:r>
      <w:r w:rsidR="00AC6AE0">
        <w:t>удобной платформы</w:t>
      </w:r>
      <w:r w:rsidR="00AC6AE0" w:rsidRPr="00AC6AE0">
        <w:t>, которая позволит</w:t>
      </w:r>
      <w:r w:rsidR="00AC6AE0">
        <w:t xml:space="preserve"> </w:t>
      </w:r>
      <w:r w:rsidR="00AC6AE0" w:rsidRPr="00AC6AE0">
        <w:t>сервисным компаниям эффективно принимать и распределять заявки на выездные работы, а клиентам</w:t>
      </w:r>
      <w:r w:rsidR="00AC6AE0">
        <w:t xml:space="preserve"> - </w:t>
      </w:r>
      <w:r w:rsidR="00AC6AE0" w:rsidRPr="00AC6AE0">
        <w:t>быстро находить проверенных исполнителей в своём городе, оставлять заявки и контролировать их выполнение</w:t>
      </w:r>
      <w:r w:rsidR="00AC6AE0">
        <w:t>.</w:t>
      </w:r>
    </w:p>
    <w:p w14:paraId="192CDB64" w14:textId="77777777" w:rsidR="00DC3ACD" w:rsidRDefault="00DC3ACD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14:paraId="765DA8C0" w14:textId="199EF3FD" w:rsidR="00DC3ACD" w:rsidRDefault="00DC3ACD" w:rsidP="00AC6AE0">
      <w:pPr>
        <w:pStyle w:val="1"/>
        <w:ind w:firstLine="709"/>
      </w:pPr>
      <w:r>
        <w:lastRenderedPageBreak/>
        <w:t>Стейкхолдеры</w:t>
      </w:r>
    </w:p>
    <w:p w14:paraId="3EA9BD2C" w14:textId="15B154A2" w:rsidR="00DC3ACD" w:rsidRDefault="00DC3ACD" w:rsidP="00AC6AE0">
      <w:pPr>
        <w:ind w:firstLine="709"/>
      </w:pPr>
      <w:r>
        <w:t>К стейкхолдерам относятся</w:t>
      </w:r>
    </w:p>
    <w:p w14:paraId="10CB2026" w14:textId="7F6CF8D2" w:rsidR="00DC3ACD" w:rsidRDefault="00B00F05" w:rsidP="00AC6AE0">
      <w:pPr>
        <w:pStyle w:val="2"/>
        <w:ind w:firstLine="709"/>
      </w:pPr>
      <w:r>
        <w:t>Владелец компании</w:t>
      </w:r>
    </w:p>
    <w:p w14:paraId="325B5D91" w14:textId="77777777" w:rsidR="00B00F05" w:rsidRDefault="00B00F05" w:rsidP="00C07D07">
      <w:pPr>
        <w:ind w:firstLine="709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Ч</w:t>
      </w:r>
      <w:r w:rsidRPr="00B00F05">
        <w:t>еловек, который регистрирует компанию и управляет е</w:t>
      </w:r>
      <w:r>
        <w:t>й</w:t>
      </w:r>
      <w:r w:rsidR="00DC3ACD">
        <w:rPr>
          <w:rFonts w:eastAsia="Times New Roman" w:cs="Times New Roman"/>
          <w:szCs w:val="24"/>
        </w:rPr>
        <w:t>.</w:t>
      </w:r>
      <w:r w:rsidR="001D5A6E">
        <w:rPr>
          <w:rFonts w:eastAsia="Times New Roman" w:cs="Times New Roman"/>
          <w:szCs w:val="24"/>
        </w:rPr>
        <w:t xml:space="preserve"> </w:t>
      </w:r>
    </w:p>
    <w:p w14:paraId="5B9CF924" w14:textId="6F372A36" w:rsidR="00DC3ACD" w:rsidRPr="00B00F05" w:rsidRDefault="001D5A6E" w:rsidP="00C07D07">
      <w:pPr>
        <w:spacing w:before="0"/>
        <w:ind w:firstLine="709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Пользовательские истории:</w:t>
      </w:r>
    </w:p>
    <w:p w14:paraId="300EC1C8" w14:textId="6FF18C21" w:rsidR="00DC3ACD" w:rsidRDefault="00B00F05" w:rsidP="00C07D07">
      <w:pPr>
        <w:pStyle w:val="a0"/>
        <w:ind w:firstLine="709"/>
      </w:pPr>
      <w:r>
        <w:t>зарегистрировать свою компанию на платформе, чтобы начать принимать заявки</w:t>
      </w:r>
      <w:r w:rsidR="00DC3ACD" w:rsidRPr="00DC3ACD">
        <w:t>;</w:t>
      </w:r>
    </w:p>
    <w:p w14:paraId="412CD81E" w14:textId="6EED3D79" w:rsidR="00DC3ACD" w:rsidRDefault="00570CE8" w:rsidP="00570CE8">
      <w:pPr>
        <w:pStyle w:val="a0"/>
      </w:pPr>
      <w:r>
        <w:t>добавлять и удалять специалистов, чтобы управлять составом команды</w:t>
      </w:r>
      <w:r w:rsidR="00DC3ACD" w:rsidRPr="00DC3ACD">
        <w:t>;</w:t>
      </w:r>
    </w:p>
    <w:p w14:paraId="706BD528" w14:textId="4C9913C6" w:rsidR="00DC3ACD" w:rsidRDefault="00570CE8" w:rsidP="00570CE8">
      <w:pPr>
        <w:pStyle w:val="a0"/>
      </w:pPr>
      <w:r>
        <w:t>видеть все входящие заявки, чтобы оперативно их обрабатывать</w:t>
      </w:r>
      <w:r w:rsidR="001D5A6E" w:rsidRPr="001D5A6E">
        <w:t>;</w:t>
      </w:r>
    </w:p>
    <w:p w14:paraId="73DD4CB3" w14:textId="55FAA133" w:rsidR="00DC3ACD" w:rsidRDefault="00570CE8" w:rsidP="00570CE8">
      <w:pPr>
        <w:pStyle w:val="a0"/>
      </w:pPr>
      <w:r>
        <w:t>назначать заявки специалистам вручную или получать рекомендации системы, чтобы выбирать подходящего исполнителя</w:t>
      </w:r>
      <w:r w:rsidR="001D5A6E" w:rsidRPr="001D5A6E">
        <w:t>;</w:t>
      </w:r>
    </w:p>
    <w:p w14:paraId="0BD461E5" w14:textId="5EEAA4D7" w:rsidR="00DC3ACD" w:rsidRDefault="00C07D07" w:rsidP="00C07D07">
      <w:pPr>
        <w:pStyle w:val="a0"/>
        <w:ind w:firstLine="709"/>
      </w:pPr>
      <w:r>
        <w:t>видеть загрузку и расписание специалистов, чтобы избегать наложений</w:t>
      </w:r>
      <w:r w:rsidR="001D5A6E" w:rsidRPr="001D5A6E">
        <w:t>;</w:t>
      </w:r>
    </w:p>
    <w:p w14:paraId="6DBC5333" w14:textId="06C9A28E" w:rsidR="00DC3ACD" w:rsidRDefault="00C07D07" w:rsidP="00C07D07">
      <w:pPr>
        <w:pStyle w:val="a0"/>
        <w:ind w:firstLine="709"/>
      </w:pPr>
      <w:r>
        <w:t>просматривать отзывы клиентов и статистику по заявкам, чтобы оценивать качество работы</w:t>
      </w:r>
      <w:r w:rsidR="001D5A6E" w:rsidRPr="001D5A6E">
        <w:t>;</w:t>
      </w:r>
    </w:p>
    <w:p w14:paraId="241E4011" w14:textId="43767135" w:rsidR="00FE1E46" w:rsidRDefault="00C07D07" w:rsidP="00570CE8">
      <w:pPr>
        <w:pStyle w:val="a0"/>
        <w:ind w:firstLine="709"/>
      </w:pPr>
      <w:r>
        <w:t>получать уведомления о новых заявках</w:t>
      </w:r>
      <w:r w:rsidR="00570CE8">
        <w:t xml:space="preserve">, </w:t>
      </w:r>
      <w:r w:rsidR="00570CE8" w:rsidRPr="00570CE8">
        <w:t>чтобы не пропускать обращения клиентов</w:t>
      </w:r>
      <w:r w:rsidR="00DC3ACD">
        <w:t>.</w:t>
      </w:r>
    </w:p>
    <w:p w14:paraId="2B8E5D54" w14:textId="6A6427B9" w:rsidR="00FE1E46" w:rsidRDefault="00B00F05" w:rsidP="00C07D07">
      <w:pPr>
        <w:pStyle w:val="2"/>
        <w:ind w:firstLine="709"/>
      </w:pPr>
      <w:r>
        <w:t>Специалист</w:t>
      </w:r>
    </w:p>
    <w:p w14:paraId="51EBC0EE" w14:textId="77777777" w:rsidR="00C07D07" w:rsidRDefault="00C07D07" w:rsidP="00C07D07">
      <w:pPr>
        <w:pStyle w:val="afd"/>
        <w:spacing w:before="240" w:beforeAutospacing="0" w:after="0" w:afterAutospacing="0" w:line="360" w:lineRule="auto"/>
        <w:ind w:firstLine="709"/>
      </w:pPr>
      <w:r>
        <w:t>Сотрудник компании, который выполняет выездные работы</w:t>
      </w:r>
    </w:p>
    <w:p w14:paraId="0A10A158" w14:textId="4CC5E412" w:rsidR="00C07D07" w:rsidRDefault="00C07D07" w:rsidP="00C07D07">
      <w:pPr>
        <w:pStyle w:val="afd"/>
        <w:spacing w:before="0" w:beforeAutospacing="0" w:after="0" w:afterAutospacing="0" w:line="360" w:lineRule="auto"/>
        <w:ind w:firstLine="709"/>
      </w:pPr>
      <w:r>
        <w:t>Пользовательские истории:</w:t>
      </w:r>
    </w:p>
    <w:p w14:paraId="302EECD1" w14:textId="2BA36C77" w:rsidR="00C07D07" w:rsidRPr="00C07D07" w:rsidRDefault="00655D62" w:rsidP="00C07D07">
      <w:pPr>
        <w:pStyle w:val="a0"/>
        <w:numPr>
          <w:ilvl w:val="0"/>
          <w:numId w:val="7"/>
        </w:numPr>
        <w:ind w:left="0" w:firstLine="709"/>
      </w:pPr>
      <w:r w:rsidRPr="00655D62">
        <w:t>видеть список своих назначенных заявок, чтобы планировать рабочий день</w:t>
      </w:r>
      <w:r w:rsidR="00C07D07" w:rsidRPr="00C07D07">
        <w:t xml:space="preserve">; </w:t>
      </w:r>
    </w:p>
    <w:p w14:paraId="133FDDE1" w14:textId="3DA50D31" w:rsidR="00C07D07" w:rsidRPr="00C07D07" w:rsidRDefault="00655D62" w:rsidP="00C07D07">
      <w:pPr>
        <w:pStyle w:val="a0"/>
        <w:numPr>
          <w:ilvl w:val="0"/>
          <w:numId w:val="7"/>
        </w:numPr>
        <w:ind w:left="0" w:firstLine="709"/>
      </w:pPr>
      <w:r w:rsidRPr="00655D62">
        <w:t>получать уведомления о новых назначениях, чтобы своевременно реагировать на заявки</w:t>
      </w:r>
      <w:r w:rsidR="00C07D07" w:rsidRPr="00C07D07">
        <w:t xml:space="preserve">; </w:t>
      </w:r>
    </w:p>
    <w:p w14:paraId="142FACF3" w14:textId="20A5375C" w:rsidR="00C07D07" w:rsidRPr="00C07D07" w:rsidRDefault="00655D62" w:rsidP="00C07D07">
      <w:pPr>
        <w:pStyle w:val="a0"/>
        <w:numPr>
          <w:ilvl w:val="0"/>
          <w:numId w:val="7"/>
        </w:numPr>
        <w:ind w:left="0" w:firstLine="709"/>
      </w:pPr>
      <w:r w:rsidRPr="00655D62">
        <w:t>принимать или отклонять заявку, чтобы подтвердить возможность её выполнения</w:t>
      </w:r>
      <w:r w:rsidR="00C07D07" w:rsidRPr="00C07D07">
        <w:t xml:space="preserve">; </w:t>
      </w:r>
    </w:p>
    <w:p w14:paraId="040AA033" w14:textId="0D003F12" w:rsidR="00C07D07" w:rsidRPr="00C07D07" w:rsidRDefault="00655D62" w:rsidP="00C07D07">
      <w:pPr>
        <w:pStyle w:val="a0"/>
        <w:numPr>
          <w:ilvl w:val="0"/>
          <w:numId w:val="7"/>
        </w:numPr>
        <w:ind w:left="0" w:firstLine="709"/>
      </w:pPr>
      <w:r w:rsidRPr="00655D62">
        <w:t>видеть контактные данные и адрес клиента, чтобы связаться с ним и выехать на место</w:t>
      </w:r>
      <w:r w:rsidR="00C07D07" w:rsidRPr="00C07D07">
        <w:t xml:space="preserve">; </w:t>
      </w:r>
    </w:p>
    <w:p w14:paraId="26B087AA" w14:textId="62CB9300" w:rsidR="00C07D07" w:rsidRPr="00C07D07" w:rsidRDefault="00655D62" w:rsidP="00C07D07">
      <w:pPr>
        <w:pStyle w:val="a0"/>
        <w:numPr>
          <w:ilvl w:val="0"/>
          <w:numId w:val="7"/>
        </w:numPr>
        <w:ind w:left="0" w:firstLine="709"/>
      </w:pPr>
      <w:r w:rsidRPr="00655D62">
        <w:t>менять статус заявки, чтобы фиксировать прогресс выполнения</w:t>
      </w:r>
      <w:r w:rsidR="00C07D07" w:rsidRPr="00C07D07">
        <w:t xml:space="preserve">; </w:t>
      </w:r>
    </w:p>
    <w:p w14:paraId="5D515501" w14:textId="50CB2D44" w:rsidR="00C07D07" w:rsidRPr="00C07D07" w:rsidRDefault="00655D62" w:rsidP="00C07D07">
      <w:pPr>
        <w:pStyle w:val="a0"/>
        <w:numPr>
          <w:ilvl w:val="0"/>
          <w:numId w:val="7"/>
        </w:numPr>
        <w:ind w:left="0" w:firstLine="709"/>
      </w:pPr>
      <w:r w:rsidRPr="00655D62">
        <w:t>заполнять короткий отчёт после выполнения работ, чтобы закрыть заявку</w:t>
      </w:r>
      <w:r w:rsidR="00C07D07" w:rsidRPr="00C07D07">
        <w:t xml:space="preserve">; </w:t>
      </w:r>
    </w:p>
    <w:p w14:paraId="1EF026D3" w14:textId="38430378" w:rsidR="00FE1E46" w:rsidRDefault="00655D62" w:rsidP="00C07D07">
      <w:pPr>
        <w:pStyle w:val="a0"/>
        <w:numPr>
          <w:ilvl w:val="0"/>
          <w:numId w:val="7"/>
        </w:numPr>
        <w:ind w:left="0" w:firstLine="709"/>
      </w:pPr>
      <w:r>
        <w:t>в</w:t>
      </w:r>
      <w:r w:rsidRPr="00655D62">
        <w:t>идеть своё расписание выездов, чтобы избегать пересечений по времени</w:t>
      </w:r>
      <w:r w:rsidR="00FE1E46">
        <w:t>.</w:t>
      </w:r>
    </w:p>
    <w:p w14:paraId="45AD70E1" w14:textId="77777777" w:rsidR="0049484D" w:rsidRDefault="0049484D" w:rsidP="0049484D"/>
    <w:p w14:paraId="4492FC54" w14:textId="77777777" w:rsidR="0049484D" w:rsidRDefault="0049484D" w:rsidP="0049484D"/>
    <w:p w14:paraId="16F67D0E" w14:textId="77777777" w:rsidR="0049484D" w:rsidRDefault="0049484D" w:rsidP="0049484D"/>
    <w:p w14:paraId="698FA4F8" w14:textId="77777777" w:rsidR="0049484D" w:rsidRDefault="0049484D" w:rsidP="0049484D"/>
    <w:p w14:paraId="36E52CBE" w14:textId="77777777" w:rsidR="0049484D" w:rsidRDefault="0049484D" w:rsidP="0049484D"/>
    <w:p w14:paraId="1EB47FBA" w14:textId="73BF1AA7" w:rsidR="00FE1E46" w:rsidRDefault="00B00F05" w:rsidP="0049484D">
      <w:pPr>
        <w:pStyle w:val="2"/>
        <w:spacing w:before="480"/>
        <w:ind w:firstLine="709"/>
      </w:pPr>
      <w:r>
        <w:lastRenderedPageBreak/>
        <w:t>Клиент</w:t>
      </w:r>
      <w:r w:rsidR="00FE1E46">
        <w:t xml:space="preserve"> </w:t>
      </w:r>
    </w:p>
    <w:p w14:paraId="53EB2E73" w14:textId="77777777" w:rsidR="0049484D" w:rsidRDefault="0049484D" w:rsidP="0049484D">
      <w:pPr>
        <w:ind w:firstLine="709"/>
      </w:pPr>
      <w:r w:rsidRPr="0049484D">
        <w:t>Человек, которому нужны выездные услуги</w:t>
      </w:r>
      <w:r w:rsidR="00FE1E46">
        <w:t xml:space="preserve">. </w:t>
      </w:r>
    </w:p>
    <w:p w14:paraId="2B578FD8" w14:textId="28EB93B0" w:rsidR="00FE1E46" w:rsidRDefault="0049484D" w:rsidP="0049484D">
      <w:pPr>
        <w:ind w:firstLine="709"/>
      </w:pPr>
      <w:r>
        <w:rPr>
          <w:rFonts w:eastAsia="Times New Roman" w:cs="Times New Roman"/>
          <w:szCs w:val="24"/>
        </w:rPr>
        <w:t>Пользовательские истории</w:t>
      </w:r>
      <w:r w:rsidR="00FE1E46">
        <w:t xml:space="preserve">: </w:t>
      </w:r>
    </w:p>
    <w:p w14:paraId="5488E1F8" w14:textId="314D4E81" w:rsidR="0049484D" w:rsidRDefault="00655D62" w:rsidP="0049484D">
      <w:pPr>
        <w:pStyle w:val="a0"/>
        <w:numPr>
          <w:ilvl w:val="0"/>
          <w:numId w:val="8"/>
        </w:numPr>
        <w:ind w:left="0" w:firstLine="709"/>
        <w:contextualSpacing w:val="0"/>
      </w:pPr>
      <w:r w:rsidRPr="00655D62">
        <w:t>создать заявку с описанием проблемы, адресом и желаемым временем, чтобы заказать услугу</w:t>
      </w:r>
      <w:r w:rsidR="0049484D">
        <w:t xml:space="preserve">; </w:t>
      </w:r>
    </w:p>
    <w:p w14:paraId="2251D23E" w14:textId="757B154A" w:rsidR="0049484D" w:rsidRDefault="00655D62" w:rsidP="0049484D">
      <w:pPr>
        <w:pStyle w:val="a0"/>
        <w:numPr>
          <w:ilvl w:val="0"/>
          <w:numId w:val="8"/>
        </w:numPr>
        <w:ind w:left="0" w:firstLine="709"/>
      </w:pPr>
      <w:r w:rsidRPr="00655D62">
        <w:t>выбрать компанию самостоятельно или получить рекомендацию системы, чтобы найти подходящего исполнителя</w:t>
      </w:r>
      <w:r w:rsidR="0049484D">
        <w:t xml:space="preserve">; </w:t>
      </w:r>
    </w:p>
    <w:p w14:paraId="37FB649F" w14:textId="2919D432" w:rsidR="0049484D" w:rsidRDefault="00655D62" w:rsidP="0049484D">
      <w:pPr>
        <w:pStyle w:val="a0"/>
        <w:numPr>
          <w:ilvl w:val="0"/>
          <w:numId w:val="8"/>
        </w:numPr>
        <w:ind w:left="0" w:firstLine="709"/>
      </w:pPr>
      <w:r w:rsidRPr="00655D62">
        <w:t>видеть компании только своего города, чтобы не получать нерелевантные предложения</w:t>
      </w:r>
      <w:r w:rsidR="0049484D">
        <w:t xml:space="preserve">; </w:t>
      </w:r>
    </w:p>
    <w:p w14:paraId="42500845" w14:textId="239BCC53" w:rsidR="0049484D" w:rsidRDefault="00655D62" w:rsidP="0049484D">
      <w:pPr>
        <w:pStyle w:val="a0"/>
        <w:numPr>
          <w:ilvl w:val="0"/>
          <w:numId w:val="8"/>
        </w:numPr>
        <w:ind w:left="0" w:firstLine="709"/>
      </w:pPr>
      <w:r w:rsidRPr="00655D62">
        <w:t>отслеживать статус своей заявки, чтобы знать, на каком этапе находится выполнение</w:t>
      </w:r>
      <w:r w:rsidR="0049484D">
        <w:t xml:space="preserve">; </w:t>
      </w:r>
    </w:p>
    <w:p w14:paraId="5746511A" w14:textId="69416715" w:rsidR="0049484D" w:rsidRDefault="00655D62" w:rsidP="0049484D">
      <w:pPr>
        <w:pStyle w:val="a0"/>
        <w:numPr>
          <w:ilvl w:val="0"/>
          <w:numId w:val="8"/>
        </w:numPr>
        <w:ind w:left="0" w:firstLine="709"/>
      </w:pPr>
      <w:r w:rsidRPr="00655D62">
        <w:t>получать уведомления об изменении статуса заявки, чтобы быть в курсе хода выполнения</w:t>
      </w:r>
      <w:r w:rsidR="0049484D">
        <w:t>;</w:t>
      </w:r>
    </w:p>
    <w:p w14:paraId="135A171C" w14:textId="0EC8B14A" w:rsidR="0049484D" w:rsidRDefault="00655D62" w:rsidP="0049484D">
      <w:pPr>
        <w:pStyle w:val="a0"/>
        <w:numPr>
          <w:ilvl w:val="0"/>
          <w:numId w:val="8"/>
        </w:numPr>
        <w:ind w:left="0" w:firstLine="709"/>
      </w:pPr>
      <w:r w:rsidRPr="00655D62">
        <w:t>видеть рейтинги и отзывы компаний, чтобы выбрать проверенного исполнителя</w:t>
      </w:r>
      <w:r w:rsidR="0049484D">
        <w:t>;</w:t>
      </w:r>
    </w:p>
    <w:p w14:paraId="02355110" w14:textId="76DFF2A6" w:rsidR="0049484D" w:rsidRDefault="00655D62" w:rsidP="0049484D">
      <w:pPr>
        <w:pStyle w:val="a0"/>
        <w:numPr>
          <w:ilvl w:val="0"/>
          <w:numId w:val="8"/>
        </w:numPr>
        <w:ind w:left="0" w:firstLine="709"/>
      </w:pPr>
      <w:r w:rsidRPr="00655D62">
        <w:t>оставить отзыв и оценку компании и специалисту после выполнения работ, чтобы помочь другим клиентам и дать обратную связь</w:t>
      </w:r>
      <w:r w:rsidR="0049484D">
        <w:t xml:space="preserve">. </w:t>
      </w:r>
    </w:p>
    <w:p w14:paraId="7D7819D7" w14:textId="77777777" w:rsidR="00B00F05" w:rsidRDefault="00B00F05" w:rsidP="00B00F05">
      <w:pPr>
        <w:pStyle w:val="a0"/>
        <w:numPr>
          <w:ilvl w:val="0"/>
          <w:numId w:val="0"/>
        </w:numPr>
        <w:ind w:left="851"/>
      </w:pPr>
    </w:p>
    <w:p w14:paraId="34C3BCE5" w14:textId="0EF3C0F8" w:rsidR="00FE1E46" w:rsidRDefault="00FE1E46" w:rsidP="0056120B">
      <w:pPr>
        <w:pStyle w:val="1"/>
        <w:ind w:firstLine="709"/>
      </w:pPr>
      <w:r>
        <w:lastRenderedPageBreak/>
        <w:t>Границы системы</w:t>
      </w:r>
    </w:p>
    <w:p w14:paraId="3367FAC2" w14:textId="77777777" w:rsidR="0056120B" w:rsidRDefault="0056120B" w:rsidP="0056120B">
      <w:pPr>
        <w:ind w:firstLine="709"/>
      </w:pPr>
      <w:r>
        <w:t>В систему входит:</w:t>
      </w:r>
    </w:p>
    <w:p w14:paraId="370BA9B6" w14:textId="630E0CC8" w:rsidR="0056120B" w:rsidRPr="0056120B" w:rsidRDefault="0056120B" w:rsidP="0056120B">
      <w:pPr>
        <w:pStyle w:val="a0"/>
        <w:numPr>
          <w:ilvl w:val="0"/>
          <w:numId w:val="9"/>
        </w:numPr>
        <w:ind w:left="0" w:firstLine="709"/>
      </w:pPr>
      <w:r>
        <w:t>р</w:t>
      </w:r>
      <w:r w:rsidRPr="0056120B">
        <w:t>егистрация компаний и создание профилей специалистов</w:t>
      </w:r>
      <w:r>
        <w:t>;</w:t>
      </w:r>
    </w:p>
    <w:p w14:paraId="557A7EA9" w14:textId="71ABA28B" w:rsidR="0056120B" w:rsidRPr="0056120B" w:rsidRDefault="0056120B" w:rsidP="0056120B">
      <w:pPr>
        <w:pStyle w:val="a0"/>
        <w:numPr>
          <w:ilvl w:val="0"/>
          <w:numId w:val="9"/>
        </w:numPr>
        <w:ind w:left="0" w:firstLine="709"/>
      </w:pPr>
      <w:r>
        <w:t>с</w:t>
      </w:r>
      <w:r w:rsidRPr="0056120B">
        <w:t>оздание, просмотр и управление заявками</w:t>
      </w:r>
      <w:r>
        <w:t>;</w:t>
      </w:r>
    </w:p>
    <w:p w14:paraId="575A078A" w14:textId="4CC50320" w:rsidR="0056120B" w:rsidRPr="0056120B" w:rsidRDefault="0056120B" w:rsidP="0056120B">
      <w:pPr>
        <w:pStyle w:val="a0"/>
        <w:numPr>
          <w:ilvl w:val="0"/>
          <w:numId w:val="9"/>
        </w:numPr>
        <w:ind w:left="0" w:firstLine="709"/>
      </w:pPr>
      <w:r>
        <w:t>в</w:t>
      </w:r>
      <w:r w:rsidRPr="0056120B">
        <w:t>ыбор компании клиентом или автоматический подбор</w:t>
      </w:r>
      <w:r>
        <w:t>;</w:t>
      </w:r>
    </w:p>
    <w:p w14:paraId="33E0136C" w14:textId="041D27BA" w:rsidR="0056120B" w:rsidRPr="0056120B" w:rsidRDefault="0056120B" w:rsidP="0056120B">
      <w:pPr>
        <w:pStyle w:val="a0"/>
        <w:numPr>
          <w:ilvl w:val="0"/>
          <w:numId w:val="9"/>
        </w:numPr>
        <w:ind w:left="0" w:firstLine="709"/>
      </w:pPr>
      <w:r>
        <w:t>н</w:t>
      </w:r>
      <w:r w:rsidRPr="0056120B">
        <w:t>азначение заявок специалистам (вручную и с рекомендациями)</w:t>
      </w:r>
      <w:r>
        <w:t>;</w:t>
      </w:r>
    </w:p>
    <w:p w14:paraId="3655EB5B" w14:textId="59ED7147" w:rsidR="0056120B" w:rsidRPr="0056120B" w:rsidRDefault="0056120B" w:rsidP="0056120B">
      <w:pPr>
        <w:pStyle w:val="a0"/>
        <w:numPr>
          <w:ilvl w:val="0"/>
          <w:numId w:val="9"/>
        </w:numPr>
        <w:ind w:left="0" w:firstLine="709"/>
      </w:pPr>
      <w:r>
        <w:t>у</w:t>
      </w:r>
      <w:r w:rsidRPr="0056120B">
        <w:t>правление статусами заявок</w:t>
      </w:r>
      <w:r>
        <w:t>;</w:t>
      </w:r>
    </w:p>
    <w:p w14:paraId="1932C2B9" w14:textId="28779F1C" w:rsidR="0056120B" w:rsidRPr="0056120B" w:rsidRDefault="0056120B" w:rsidP="0056120B">
      <w:pPr>
        <w:pStyle w:val="a0"/>
        <w:numPr>
          <w:ilvl w:val="0"/>
          <w:numId w:val="9"/>
        </w:numPr>
        <w:ind w:left="0" w:firstLine="709"/>
      </w:pPr>
      <w:r>
        <w:t>р</w:t>
      </w:r>
      <w:r w:rsidRPr="0056120B">
        <w:t>асписание специалистов и контроль наложений</w:t>
      </w:r>
      <w:r>
        <w:t>;</w:t>
      </w:r>
    </w:p>
    <w:p w14:paraId="4B6503AE" w14:textId="2AD1EBC1" w:rsidR="0056120B" w:rsidRPr="0056120B" w:rsidRDefault="0056120B" w:rsidP="0056120B">
      <w:pPr>
        <w:pStyle w:val="a0"/>
        <w:numPr>
          <w:ilvl w:val="0"/>
          <w:numId w:val="9"/>
        </w:numPr>
        <w:ind w:left="0" w:firstLine="709"/>
      </w:pPr>
      <w:r>
        <w:t>к</w:t>
      </w:r>
      <w:r w:rsidRPr="0056120B">
        <w:t>ороткие отчёты специалистов после выполнения работ</w:t>
      </w:r>
      <w:r>
        <w:t>;</w:t>
      </w:r>
    </w:p>
    <w:p w14:paraId="7D4B0732" w14:textId="1629AD26" w:rsidR="0056120B" w:rsidRPr="0056120B" w:rsidRDefault="0056120B" w:rsidP="0056120B">
      <w:pPr>
        <w:pStyle w:val="a0"/>
        <w:numPr>
          <w:ilvl w:val="0"/>
          <w:numId w:val="9"/>
        </w:numPr>
        <w:ind w:left="0" w:firstLine="709"/>
      </w:pPr>
      <w:r>
        <w:t>о</w:t>
      </w:r>
      <w:r w:rsidRPr="0056120B">
        <w:t>тзывы и оценки (компании и специалиста)</w:t>
      </w:r>
      <w:r>
        <w:t>;</w:t>
      </w:r>
    </w:p>
    <w:p w14:paraId="425FF2F7" w14:textId="6D49BE64" w:rsidR="0056120B" w:rsidRPr="0056120B" w:rsidRDefault="0056120B" w:rsidP="0056120B">
      <w:pPr>
        <w:pStyle w:val="a0"/>
        <w:numPr>
          <w:ilvl w:val="0"/>
          <w:numId w:val="9"/>
        </w:numPr>
        <w:ind w:left="0" w:firstLine="709"/>
      </w:pPr>
      <w:r>
        <w:t>у</w:t>
      </w:r>
      <w:r w:rsidRPr="0056120B">
        <w:t>ведомления (</w:t>
      </w:r>
      <w:proofErr w:type="spellStart"/>
      <w:r w:rsidRPr="0056120B">
        <w:t>push</w:t>
      </w:r>
      <w:proofErr w:type="spellEnd"/>
      <w:r w:rsidRPr="0056120B">
        <w:t xml:space="preserve">, </w:t>
      </w:r>
      <w:proofErr w:type="spellStart"/>
      <w:r w:rsidRPr="0056120B">
        <w:t>email</w:t>
      </w:r>
      <w:proofErr w:type="spellEnd"/>
      <w:r w:rsidRPr="0056120B">
        <w:t>, браузерные)</w:t>
      </w:r>
      <w:r>
        <w:t>;</w:t>
      </w:r>
    </w:p>
    <w:p w14:paraId="75F8B37C" w14:textId="1B508AA4" w:rsidR="0056120B" w:rsidRPr="0056120B" w:rsidRDefault="0056120B" w:rsidP="0056120B">
      <w:pPr>
        <w:pStyle w:val="a0"/>
        <w:numPr>
          <w:ilvl w:val="0"/>
          <w:numId w:val="9"/>
        </w:numPr>
        <w:ind w:left="0" w:firstLine="709"/>
      </w:pPr>
      <w:r>
        <w:t>б</w:t>
      </w:r>
      <w:r w:rsidRPr="0056120B">
        <w:t>азовая статистика и отчёты для владельца компании</w:t>
      </w:r>
      <w:r>
        <w:t>;</w:t>
      </w:r>
    </w:p>
    <w:p w14:paraId="610AA05E" w14:textId="2EA197E1" w:rsidR="0056120B" w:rsidRDefault="0056120B" w:rsidP="0056120B">
      <w:pPr>
        <w:pStyle w:val="a0"/>
        <w:numPr>
          <w:ilvl w:val="0"/>
          <w:numId w:val="9"/>
        </w:numPr>
        <w:ind w:left="0" w:firstLine="709"/>
      </w:pPr>
      <w:r>
        <w:t>ф</w:t>
      </w:r>
      <w:r w:rsidRPr="0056120B">
        <w:t>ильтрация компаний по городу</w:t>
      </w:r>
      <w:r>
        <w:t>.</w:t>
      </w:r>
    </w:p>
    <w:p w14:paraId="6FB72DF5" w14:textId="77777777" w:rsidR="0056120B" w:rsidRDefault="0056120B" w:rsidP="0056120B">
      <w:pPr>
        <w:spacing w:before="0"/>
        <w:ind w:firstLine="709"/>
      </w:pPr>
      <w:r>
        <w:t>Остается во внешней среде:</w:t>
      </w:r>
    </w:p>
    <w:p w14:paraId="2E93CFD1" w14:textId="7245511B" w:rsidR="0056120B" w:rsidRPr="0056120B" w:rsidRDefault="0056120B" w:rsidP="0056120B">
      <w:pPr>
        <w:pStyle w:val="a0"/>
        <w:numPr>
          <w:ilvl w:val="0"/>
          <w:numId w:val="10"/>
        </w:numPr>
        <w:ind w:left="0" w:firstLine="709"/>
      </w:pPr>
      <w:r>
        <w:t>ф</w:t>
      </w:r>
      <w:r w:rsidRPr="0056120B">
        <w:t>актическое выполнение ремонтных и сервисных работ</w:t>
      </w:r>
      <w:r>
        <w:t>;</w:t>
      </w:r>
    </w:p>
    <w:p w14:paraId="779861AF" w14:textId="49C4F67E" w:rsidR="0056120B" w:rsidRPr="0056120B" w:rsidRDefault="0056120B" w:rsidP="0056120B">
      <w:pPr>
        <w:pStyle w:val="a0"/>
        <w:numPr>
          <w:ilvl w:val="0"/>
          <w:numId w:val="10"/>
        </w:numPr>
        <w:ind w:left="0" w:firstLine="709"/>
      </w:pPr>
      <w:r>
        <w:t>ф</w:t>
      </w:r>
      <w:r w:rsidRPr="0056120B">
        <w:t>изическое перемещение специалистов к клиенту</w:t>
      </w:r>
      <w:r>
        <w:t>;</w:t>
      </w:r>
    </w:p>
    <w:p w14:paraId="2BE871D5" w14:textId="2C11B27D" w:rsidR="0056120B" w:rsidRPr="0056120B" w:rsidRDefault="0056120B" w:rsidP="0056120B">
      <w:pPr>
        <w:pStyle w:val="a0"/>
        <w:numPr>
          <w:ilvl w:val="0"/>
          <w:numId w:val="10"/>
        </w:numPr>
        <w:ind w:left="0" w:firstLine="709"/>
      </w:pPr>
      <w:r>
        <w:t>о</w:t>
      </w:r>
      <w:r w:rsidRPr="0056120B">
        <w:t>плата услуг</w:t>
      </w:r>
      <w:r>
        <w:t>;</w:t>
      </w:r>
    </w:p>
    <w:p w14:paraId="22765DC0" w14:textId="1AE93F4D" w:rsidR="00FE1E46" w:rsidRDefault="0056120B" w:rsidP="00B804BC">
      <w:pPr>
        <w:pStyle w:val="a0"/>
        <w:numPr>
          <w:ilvl w:val="0"/>
          <w:numId w:val="10"/>
        </w:numPr>
        <w:ind w:left="0" w:firstLine="709"/>
      </w:pPr>
      <w:r>
        <w:t>б</w:t>
      </w:r>
      <w:r w:rsidRPr="0056120B">
        <w:t>ухгалтерия, налоги и юридическое оформление документов</w:t>
      </w:r>
      <w:r w:rsidR="00B804BC">
        <w:t>;</w:t>
      </w:r>
      <w:r w:rsidR="00FE1E46">
        <w:br w:type="page"/>
      </w:r>
    </w:p>
    <w:p w14:paraId="1B83CA09" w14:textId="26569796" w:rsidR="00FE1E46" w:rsidRDefault="00FE1E46" w:rsidP="00C07D07">
      <w:pPr>
        <w:pStyle w:val="1"/>
        <w:ind w:firstLine="709"/>
      </w:pPr>
      <w:r>
        <w:lastRenderedPageBreak/>
        <w:t>Необходимые данные</w:t>
      </w:r>
    </w:p>
    <w:p w14:paraId="01566E8F" w14:textId="77777777" w:rsidR="00C45322" w:rsidRDefault="00FE1E46" w:rsidP="00C45322">
      <w:pPr>
        <w:ind w:firstLine="709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Для работы системы требуются данные</w:t>
      </w:r>
      <w:r w:rsidR="00B804BC">
        <w:rPr>
          <w:rFonts w:eastAsia="Times New Roman" w:cs="Times New Roman"/>
          <w:szCs w:val="24"/>
        </w:rPr>
        <w:t>, представленные в таблице 1.</w:t>
      </w:r>
      <w:r>
        <w:rPr>
          <w:rFonts w:eastAsia="Times New Roman" w:cs="Times New Roman"/>
          <w:szCs w:val="24"/>
        </w:rPr>
        <w:t xml:space="preserve"> </w:t>
      </w:r>
    </w:p>
    <w:p w14:paraId="33BF2554" w14:textId="7C0C5CF0" w:rsidR="00B84BEA" w:rsidRPr="00C45322" w:rsidRDefault="00B84BEA" w:rsidP="00C45322">
      <w:pPr>
        <w:ind w:firstLine="0"/>
        <w:rPr>
          <w:rFonts w:eastAsia="Times New Roman" w:cs="Times New Roman"/>
          <w:szCs w:val="24"/>
        </w:rPr>
      </w:pPr>
      <w:r>
        <w:t xml:space="preserve">Таблица </w:t>
      </w:r>
      <w:r w:rsidR="00B804BC">
        <w:t>1</w:t>
      </w:r>
      <w:r>
        <w:t xml:space="preserve"> – Данные и их источник</w:t>
      </w:r>
      <w:r w:rsidR="00B804BC">
        <w:t>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B84BEA" w14:paraId="1FC67B37" w14:textId="77777777" w:rsidTr="00B84B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97" w:type="dxa"/>
          </w:tcPr>
          <w:p w14:paraId="6920CDE2" w14:textId="378780CB" w:rsidR="00B84BEA" w:rsidRPr="00F96F94" w:rsidRDefault="00B84BEA" w:rsidP="00B84BEA">
            <w:pPr>
              <w:pStyle w:val="vgutTableText"/>
            </w:pPr>
            <w:r w:rsidRPr="00F96F94">
              <w:t>Данные</w:t>
            </w:r>
          </w:p>
        </w:tc>
        <w:tc>
          <w:tcPr>
            <w:tcW w:w="5098" w:type="dxa"/>
          </w:tcPr>
          <w:p w14:paraId="2A873344" w14:textId="41D9B5F0" w:rsidR="00B84BEA" w:rsidRPr="00F96F94" w:rsidRDefault="00B84BEA" w:rsidP="00B84BEA">
            <w:pPr>
              <w:pStyle w:val="vgutTableText"/>
            </w:pPr>
            <w:r w:rsidRPr="00F96F94">
              <w:t>Источник</w:t>
            </w:r>
          </w:p>
        </w:tc>
      </w:tr>
      <w:tr w:rsidR="00B84BEA" w14:paraId="0B128EAB" w14:textId="77777777" w:rsidTr="00B84BEA">
        <w:tc>
          <w:tcPr>
            <w:tcW w:w="5097" w:type="dxa"/>
          </w:tcPr>
          <w:p w14:paraId="1DD50CD9" w14:textId="246C0713" w:rsidR="00B804BC" w:rsidRPr="00B804BC" w:rsidRDefault="00B804BC" w:rsidP="00B804BC">
            <w:pPr>
              <w:pStyle w:val="vgutTableText"/>
            </w:pPr>
            <w:r w:rsidRPr="00B804BC">
              <w:t xml:space="preserve">Учётные данные пользователей </w:t>
            </w:r>
          </w:p>
          <w:p w14:paraId="15952A0E" w14:textId="1CFFD682" w:rsidR="00B84BEA" w:rsidRDefault="00B84BEA" w:rsidP="00B84BEA">
            <w:pPr>
              <w:pStyle w:val="vgutTableText"/>
            </w:pPr>
          </w:p>
        </w:tc>
        <w:tc>
          <w:tcPr>
            <w:tcW w:w="5098" w:type="dxa"/>
          </w:tcPr>
          <w:p w14:paraId="167B1648" w14:textId="5362BFE5" w:rsidR="00B84BEA" w:rsidRDefault="00B804BC" w:rsidP="00B84BEA">
            <w:pPr>
              <w:pStyle w:val="vgutTableText"/>
            </w:pPr>
            <w:r w:rsidRPr="00B804BC">
              <w:t>Вводятся пользователем при регистрации; хранятся в собственной базе данных</w:t>
            </w:r>
          </w:p>
        </w:tc>
      </w:tr>
      <w:tr w:rsidR="00B84BEA" w14:paraId="425DC944" w14:textId="77777777" w:rsidTr="00B84BEA">
        <w:tc>
          <w:tcPr>
            <w:tcW w:w="5097" w:type="dxa"/>
          </w:tcPr>
          <w:p w14:paraId="47FBC66B" w14:textId="5F581E0C" w:rsidR="00B804BC" w:rsidRPr="00B804BC" w:rsidRDefault="00B804BC" w:rsidP="00B804BC">
            <w:pPr>
              <w:pStyle w:val="vgutTableText"/>
            </w:pPr>
            <w:r w:rsidRPr="00B804BC">
              <w:t xml:space="preserve">Данные о компании </w:t>
            </w:r>
          </w:p>
          <w:p w14:paraId="61F7E6AC" w14:textId="52C0C2BE" w:rsidR="00B84BEA" w:rsidRDefault="00B84BEA" w:rsidP="00B84BEA">
            <w:pPr>
              <w:pStyle w:val="vgutTableText"/>
            </w:pPr>
          </w:p>
        </w:tc>
        <w:tc>
          <w:tcPr>
            <w:tcW w:w="5098" w:type="dxa"/>
          </w:tcPr>
          <w:p w14:paraId="7E59494B" w14:textId="213BFA34" w:rsidR="00B84BEA" w:rsidRDefault="00B804BC" w:rsidP="00B84BEA">
            <w:pPr>
              <w:pStyle w:val="vgutTableText"/>
            </w:pPr>
            <w:r w:rsidRPr="00B804BC">
              <w:t>Вводятся владельцем компании при регистрации и редактировании профиля</w:t>
            </w:r>
          </w:p>
        </w:tc>
      </w:tr>
      <w:tr w:rsidR="00B84BEA" w14:paraId="36D5624D" w14:textId="77777777" w:rsidTr="00B84BEA">
        <w:tc>
          <w:tcPr>
            <w:tcW w:w="5097" w:type="dxa"/>
          </w:tcPr>
          <w:p w14:paraId="45B3536B" w14:textId="77777777" w:rsidR="00B804BC" w:rsidRPr="00B804BC" w:rsidRDefault="00B804BC" w:rsidP="00B804BC">
            <w:pPr>
              <w:pStyle w:val="vgutTableText"/>
            </w:pPr>
            <w:r w:rsidRPr="00B804BC">
              <w:t>Данные о специалистах</w:t>
            </w:r>
          </w:p>
          <w:p w14:paraId="22FF1BAF" w14:textId="435597F4" w:rsidR="00B84BEA" w:rsidRDefault="00B84BEA" w:rsidP="00B84BEA">
            <w:pPr>
              <w:pStyle w:val="vgutTableText"/>
            </w:pPr>
          </w:p>
        </w:tc>
        <w:tc>
          <w:tcPr>
            <w:tcW w:w="5098" w:type="dxa"/>
          </w:tcPr>
          <w:p w14:paraId="2FD5C438" w14:textId="0D144194" w:rsidR="00B84BEA" w:rsidRDefault="00B804BC" w:rsidP="00B84BEA">
            <w:pPr>
              <w:pStyle w:val="vgutTableText"/>
            </w:pPr>
            <w:r w:rsidRPr="00B804BC">
              <w:t>Вводятся владельцем компании при добавлении специалиста</w:t>
            </w:r>
          </w:p>
        </w:tc>
      </w:tr>
      <w:tr w:rsidR="00B84BEA" w14:paraId="3F17C388" w14:textId="77777777" w:rsidTr="00B84BEA">
        <w:tc>
          <w:tcPr>
            <w:tcW w:w="5097" w:type="dxa"/>
          </w:tcPr>
          <w:p w14:paraId="3328E22A" w14:textId="44F6178D" w:rsidR="00B84BEA" w:rsidRDefault="00B804BC" w:rsidP="00B84BEA">
            <w:pPr>
              <w:pStyle w:val="vgutTableText"/>
            </w:pPr>
            <w:r w:rsidRPr="00B804BC">
              <w:t>Параметры заявки (тип услуги, описание проблемы, адрес, желаемое время, контакты клиента)</w:t>
            </w:r>
          </w:p>
        </w:tc>
        <w:tc>
          <w:tcPr>
            <w:tcW w:w="5098" w:type="dxa"/>
          </w:tcPr>
          <w:p w14:paraId="009A3CC9" w14:textId="77777777" w:rsidR="00B804BC" w:rsidRPr="00B804BC" w:rsidRDefault="00B804BC" w:rsidP="00B804BC">
            <w:pPr>
              <w:pStyle w:val="vgutTableText"/>
            </w:pPr>
            <w:r w:rsidRPr="00B804BC">
              <w:t>Вводятся клиентом при создании заявки</w:t>
            </w:r>
          </w:p>
          <w:p w14:paraId="427935F5" w14:textId="385A707D" w:rsidR="00B84BEA" w:rsidRDefault="00B84BEA" w:rsidP="00B84BEA">
            <w:pPr>
              <w:pStyle w:val="vgutTableText"/>
            </w:pPr>
          </w:p>
        </w:tc>
      </w:tr>
      <w:tr w:rsidR="00B84BEA" w14:paraId="4CAD3E17" w14:textId="77777777" w:rsidTr="00B84BEA">
        <w:tc>
          <w:tcPr>
            <w:tcW w:w="5097" w:type="dxa"/>
          </w:tcPr>
          <w:p w14:paraId="0DB515D8" w14:textId="557357A4" w:rsidR="00B84BEA" w:rsidRDefault="00B804BC" w:rsidP="00B84BEA">
            <w:pPr>
              <w:pStyle w:val="vgutTableText"/>
            </w:pPr>
            <w:r w:rsidRPr="00B804BC">
              <w:t>Выбор компании клиентом</w:t>
            </w:r>
          </w:p>
        </w:tc>
        <w:tc>
          <w:tcPr>
            <w:tcW w:w="5098" w:type="dxa"/>
          </w:tcPr>
          <w:p w14:paraId="7713C659" w14:textId="1CD64EBF" w:rsidR="00B84BEA" w:rsidRDefault="00B804BC" w:rsidP="00B84BEA">
            <w:pPr>
              <w:pStyle w:val="vgutTableText"/>
            </w:pPr>
            <w:r w:rsidRPr="00B804BC">
              <w:t>Указывается клиентом вручную или формируется системой на основе подбора</w:t>
            </w:r>
          </w:p>
        </w:tc>
      </w:tr>
      <w:tr w:rsidR="00B84BEA" w14:paraId="6EA912BA" w14:textId="77777777" w:rsidTr="00B84BEA">
        <w:tc>
          <w:tcPr>
            <w:tcW w:w="5097" w:type="dxa"/>
          </w:tcPr>
          <w:p w14:paraId="2D33D8A4" w14:textId="7BA71F93" w:rsidR="00B84BEA" w:rsidRDefault="00B804BC" w:rsidP="00B84BEA">
            <w:pPr>
              <w:pStyle w:val="vgutTableText"/>
            </w:pPr>
            <w:r w:rsidRPr="00B804BC">
              <w:t>Назначение специалиста на заявку</w:t>
            </w:r>
          </w:p>
        </w:tc>
        <w:tc>
          <w:tcPr>
            <w:tcW w:w="5098" w:type="dxa"/>
          </w:tcPr>
          <w:p w14:paraId="390ACEB7" w14:textId="67D09A84" w:rsidR="00B84BEA" w:rsidRDefault="00B804BC" w:rsidP="00B84BEA">
            <w:pPr>
              <w:pStyle w:val="vgutTableText"/>
            </w:pPr>
            <w:r w:rsidRPr="00B804BC">
              <w:t>Указывается владельцем компании или формируется системой на основе рекомендаций</w:t>
            </w:r>
          </w:p>
        </w:tc>
      </w:tr>
      <w:tr w:rsidR="00B84BEA" w14:paraId="69F817E0" w14:textId="77777777" w:rsidTr="00B84BEA">
        <w:tc>
          <w:tcPr>
            <w:tcW w:w="5097" w:type="dxa"/>
          </w:tcPr>
          <w:p w14:paraId="0D9A94EF" w14:textId="13533F11" w:rsidR="00B84BEA" w:rsidRDefault="00B804BC" w:rsidP="00B84BEA">
            <w:pPr>
              <w:pStyle w:val="vgutTableText"/>
            </w:pPr>
            <w:r w:rsidRPr="00B804BC">
              <w:t>Статусы заявки</w:t>
            </w:r>
          </w:p>
        </w:tc>
        <w:tc>
          <w:tcPr>
            <w:tcW w:w="5098" w:type="dxa"/>
          </w:tcPr>
          <w:p w14:paraId="7E504F1D" w14:textId="62E45701" w:rsidR="00B84BEA" w:rsidRDefault="00B804BC" w:rsidP="00B84BEA">
            <w:pPr>
              <w:pStyle w:val="vgutTableText"/>
            </w:pPr>
            <w:r w:rsidRPr="00B804BC">
              <w:t>Формируются и изменяются системой и пользователями в процессе обработки заявки</w:t>
            </w:r>
          </w:p>
        </w:tc>
      </w:tr>
      <w:tr w:rsidR="00B804BC" w14:paraId="5DE26AA5" w14:textId="77777777" w:rsidTr="00B84BEA">
        <w:tc>
          <w:tcPr>
            <w:tcW w:w="5097" w:type="dxa"/>
          </w:tcPr>
          <w:p w14:paraId="22B9DEDB" w14:textId="29FE1408" w:rsidR="00B804BC" w:rsidRPr="00B804BC" w:rsidRDefault="00B804BC" w:rsidP="00B804BC">
            <w:pPr>
              <w:pStyle w:val="vgutTableText"/>
            </w:pPr>
            <w:r w:rsidRPr="00B804BC">
              <w:t>Расписание и загрузка специалистов</w:t>
            </w:r>
          </w:p>
        </w:tc>
        <w:tc>
          <w:tcPr>
            <w:tcW w:w="5098" w:type="dxa"/>
          </w:tcPr>
          <w:p w14:paraId="4FA73D2B" w14:textId="4605ADAB" w:rsidR="00B804BC" w:rsidRDefault="00B804BC" w:rsidP="00B84BEA">
            <w:pPr>
              <w:pStyle w:val="vgutTableText"/>
            </w:pPr>
            <w:r w:rsidRPr="00B804BC">
              <w:t>Формируется системой на основе назначенных заявок</w:t>
            </w:r>
          </w:p>
        </w:tc>
      </w:tr>
      <w:tr w:rsidR="00B804BC" w14:paraId="27683D0B" w14:textId="77777777" w:rsidTr="00B84BEA">
        <w:tc>
          <w:tcPr>
            <w:tcW w:w="5097" w:type="dxa"/>
          </w:tcPr>
          <w:p w14:paraId="6BCAA757" w14:textId="225B7757" w:rsidR="00B804BC" w:rsidRPr="00B804BC" w:rsidRDefault="00B804BC" w:rsidP="00B804BC">
            <w:pPr>
              <w:pStyle w:val="vgutTableText"/>
            </w:pPr>
            <w:r w:rsidRPr="00B804BC">
              <w:t>Отчёт специалиста (выполненные работы, использованные материалы)</w:t>
            </w:r>
          </w:p>
        </w:tc>
        <w:tc>
          <w:tcPr>
            <w:tcW w:w="5098" w:type="dxa"/>
          </w:tcPr>
          <w:p w14:paraId="5882A7B2" w14:textId="3C09260E" w:rsidR="00B804BC" w:rsidRDefault="00B804BC" w:rsidP="00B84BEA">
            <w:pPr>
              <w:pStyle w:val="vgutTableText"/>
            </w:pPr>
            <w:r w:rsidRPr="00B804BC">
              <w:t>Вводится специалистом после завершения работ</w:t>
            </w:r>
          </w:p>
        </w:tc>
      </w:tr>
      <w:tr w:rsidR="00B804BC" w14:paraId="516484C3" w14:textId="77777777" w:rsidTr="00B84BEA">
        <w:tc>
          <w:tcPr>
            <w:tcW w:w="5097" w:type="dxa"/>
          </w:tcPr>
          <w:p w14:paraId="571E3A58" w14:textId="2AC9FF7F" w:rsidR="00B804BC" w:rsidRPr="00B804BC" w:rsidRDefault="00B804BC" w:rsidP="00B804BC">
            <w:pPr>
              <w:pStyle w:val="vgutTableText"/>
            </w:pPr>
            <w:r w:rsidRPr="00B804BC">
              <w:t>Отзывы и оценки</w:t>
            </w:r>
          </w:p>
        </w:tc>
        <w:tc>
          <w:tcPr>
            <w:tcW w:w="5098" w:type="dxa"/>
          </w:tcPr>
          <w:p w14:paraId="3DB12EFD" w14:textId="5C58217A" w:rsidR="00B804BC" w:rsidRDefault="00B804BC" w:rsidP="00B84BEA">
            <w:pPr>
              <w:pStyle w:val="vgutTableText"/>
            </w:pPr>
            <w:r w:rsidRPr="00B804BC">
              <w:t>Вводятся клиентом после завершения заявки</w:t>
            </w:r>
          </w:p>
        </w:tc>
      </w:tr>
      <w:tr w:rsidR="00B804BC" w14:paraId="14021701" w14:textId="77777777" w:rsidTr="00B84BEA">
        <w:tc>
          <w:tcPr>
            <w:tcW w:w="5097" w:type="dxa"/>
          </w:tcPr>
          <w:p w14:paraId="2A53AA29" w14:textId="63395DA2" w:rsidR="00B804BC" w:rsidRPr="00B804BC" w:rsidRDefault="00B804BC" w:rsidP="00B804BC">
            <w:pPr>
              <w:pStyle w:val="vgutTableText"/>
            </w:pPr>
            <w:r w:rsidRPr="00B804BC">
              <w:t>Уведомления</w:t>
            </w:r>
          </w:p>
        </w:tc>
        <w:tc>
          <w:tcPr>
            <w:tcW w:w="5098" w:type="dxa"/>
          </w:tcPr>
          <w:p w14:paraId="66B39FB0" w14:textId="651471A1" w:rsidR="00B804BC" w:rsidRDefault="00B804BC" w:rsidP="00B84BEA">
            <w:pPr>
              <w:pStyle w:val="vgutTableText"/>
            </w:pPr>
            <w:r w:rsidRPr="00B804BC">
              <w:t>Формируются системой при изменении статусов и событиях</w:t>
            </w:r>
          </w:p>
        </w:tc>
      </w:tr>
      <w:tr w:rsidR="00B804BC" w14:paraId="2AE69691" w14:textId="77777777" w:rsidTr="00B84BEA">
        <w:tc>
          <w:tcPr>
            <w:tcW w:w="5097" w:type="dxa"/>
          </w:tcPr>
          <w:p w14:paraId="760D4A74" w14:textId="1853D5AF" w:rsidR="00B804BC" w:rsidRPr="00B804BC" w:rsidRDefault="00B804BC" w:rsidP="00B804BC">
            <w:pPr>
              <w:pStyle w:val="vgutTableText"/>
            </w:pPr>
            <w:r w:rsidRPr="00B804BC">
              <w:t>Статистика и отчёты по заявкам</w:t>
            </w:r>
          </w:p>
        </w:tc>
        <w:tc>
          <w:tcPr>
            <w:tcW w:w="5098" w:type="dxa"/>
          </w:tcPr>
          <w:p w14:paraId="76EE314F" w14:textId="36E0B1DE" w:rsidR="00B804BC" w:rsidRDefault="00B804BC" w:rsidP="00B84BEA">
            <w:pPr>
              <w:pStyle w:val="vgutTableText"/>
            </w:pPr>
            <w:r w:rsidRPr="00B804BC">
              <w:t>Формируются системой на основе накопленных данных</w:t>
            </w:r>
          </w:p>
        </w:tc>
      </w:tr>
    </w:tbl>
    <w:p w14:paraId="01BFF658" w14:textId="77777777" w:rsidR="00B84BEA" w:rsidRDefault="00B84BEA" w:rsidP="00B84BEA">
      <w:pPr>
        <w:ind w:firstLine="0"/>
      </w:pPr>
    </w:p>
    <w:p w14:paraId="2F742E49" w14:textId="77777777" w:rsidR="00B84BEA" w:rsidRDefault="00B84BEA" w:rsidP="00B84BEA"/>
    <w:p w14:paraId="2272467B" w14:textId="15069003" w:rsidR="00B84BEA" w:rsidRDefault="00224149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14:paraId="0185BB1A" w14:textId="55DAE11E" w:rsidR="00224149" w:rsidRDefault="00224149" w:rsidP="00C07D07">
      <w:pPr>
        <w:pStyle w:val="1"/>
        <w:ind w:firstLine="709"/>
      </w:pPr>
      <w:r>
        <w:lastRenderedPageBreak/>
        <w:t>Основные риски</w:t>
      </w:r>
    </w:p>
    <w:p w14:paraId="1DB6B44D" w14:textId="64246E96" w:rsidR="003C2AA6" w:rsidRDefault="003C2AA6" w:rsidP="00C07D07">
      <w:pPr>
        <w:ind w:firstLine="709"/>
      </w:pPr>
      <w:r>
        <w:t xml:space="preserve">Основные риски представлены в таблице </w:t>
      </w:r>
      <w:r w:rsidR="00C45322">
        <w:t>2</w:t>
      </w:r>
      <w:r>
        <w:t>.</w:t>
      </w:r>
    </w:p>
    <w:p w14:paraId="3BC8BAAD" w14:textId="37FA14C3" w:rsidR="003C2AA6" w:rsidRPr="003C2AA6" w:rsidRDefault="003C2AA6" w:rsidP="00C45322">
      <w:pPr>
        <w:pStyle w:val="vgutTableName"/>
        <w:spacing w:line="360" w:lineRule="auto"/>
      </w:pPr>
      <w:r>
        <w:t xml:space="preserve">Таблица </w:t>
      </w:r>
      <w:r w:rsidR="00C45322">
        <w:t>2</w:t>
      </w:r>
      <w:r>
        <w:t xml:space="preserve"> – </w:t>
      </w:r>
      <w:r w:rsidR="00D42BA0">
        <w:t>О</w:t>
      </w:r>
      <w:r>
        <w:t>сновные риски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3C2AA6" w14:paraId="37A8AB07" w14:textId="77777777" w:rsidTr="002241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97" w:type="dxa"/>
          </w:tcPr>
          <w:p w14:paraId="00759119" w14:textId="5B12C421" w:rsidR="003C2AA6" w:rsidRPr="00F96F94" w:rsidRDefault="003C2AA6" w:rsidP="003C2AA6">
            <w:pPr>
              <w:pStyle w:val="vgutTableText"/>
            </w:pPr>
            <w:r w:rsidRPr="00F96F94">
              <w:t>Причина</w:t>
            </w:r>
          </w:p>
        </w:tc>
        <w:tc>
          <w:tcPr>
            <w:tcW w:w="5098" w:type="dxa"/>
          </w:tcPr>
          <w:p w14:paraId="394C1AB0" w14:textId="210DA270" w:rsidR="003C2AA6" w:rsidRPr="00F96F94" w:rsidRDefault="003C2AA6" w:rsidP="003C2AA6">
            <w:pPr>
              <w:pStyle w:val="vgutTableText"/>
            </w:pPr>
            <w:r w:rsidRPr="00F96F94">
              <w:t>Последствие</w:t>
            </w:r>
          </w:p>
        </w:tc>
      </w:tr>
      <w:tr w:rsidR="003C2AA6" w14:paraId="279FA458" w14:textId="77777777" w:rsidTr="00224149">
        <w:tc>
          <w:tcPr>
            <w:tcW w:w="5097" w:type="dxa"/>
          </w:tcPr>
          <w:p w14:paraId="04C33AA4" w14:textId="71C69542" w:rsidR="003C2AA6" w:rsidRDefault="000526BB" w:rsidP="003C2AA6">
            <w:pPr>
              <w:pStyle w:val="vgutTableText"/>
            </w:pPr>
            <w:r w:rsidRPr="000526BB">
              <w:t xml:space="preserve">Пользователи не будут получать </w:t>
            </w:r>
            <w:proofErr w:type="spellStart"/>
            <w:r w:rsidRPr="000526BB">
              <w:t>push</w:t>
            </w:r>
            <w:proofErr w:type="spellEnd"/>
            <w:r w:rsidRPr="000526BB">
              <w:t xml:space="preserve">, </w:t>
            </w:r>
            <w:proofErr w:type="spellStart"/>
            <w:r w:rsidRPr="000526BB">
              <w:t>email</w:t>
            </w:r>
            <w:proofErr w:type="spellEnd"/>
            <w:r w:rsidRPr="000526BB">
              <w:t xml:space="preserve"> или браузерные уведомления вовремя</w:t>
            </w:r>
          </w:p>
        </w:tc>
        <w:tc>
          <w:tcPr>
            <w:tcW w:w="5098" w:type="dxa"/>
          </w:tcPr>
          <w:p w14:paraId="50AD68F0" w14:textId="0FFF0A4D" w:rsidR="003C2AA6" w:rsidRDefault="000526BB" w:rsidP="003C2AA6">
            <w:pPr>
              <w:pStyle w:val="vgutTableText"/>
            </w:pPr>
            <w:r>
              <w:t>П</w:t>
            </w:r>
            <w:r w:rsidRPr="000526BB">
              <w:t>ропущенные заявки, задержки в обработке и снижение оперативности всей системы</w:t>
            </w:r>
          </w:p>
        </w:tc>
      </w:tr>
      <w:tr w:rsidR="003C2AA6" w14:paraId="32A0FF5B" w14:textId="77777777" w:rsidTr="00224149">
        <w:tc>
          <w:tcPr>
            <w:tcW w:w="5097" w:type="dxa"/>
          </w:tcPr>
          <w:p w14:paraId="32707FB0" w14:textId="408BF4BE" w:rsidR="003C2AA6" w:rsidRDefault="000526BB" w:rsidP="003C2AA6">
            <w:pPr>
              <w:pStyle w:val="vgutTableText"/>
            </w:pPr>
            <w:r w:rsidRPr="000526BB">
              <w:t>Система будет предлагать неподходящие компании или специалистов (по навыкам, загрузке или городу)</w:t>
            </w:r>
          </w:p>
        </w:tc>
        <w:tc>
          <w:tcPr>
            <w:tcW w:w="5098" w:type="dxa"/>
          </w:tcPr>
          <w:p w14:paraId="6EB60E0F" w14:textId="5DCB973B" w:rsidR="000526BB" w:rsidRPr="000526BB" w:rsidRDefault="000526BB" w:rsidP="000526BB">
            <w:pPr>
              <w:pStyle w:val="vgutTableText"/>
            </w:pPr>
            <w:r>
              <w:t>Р</w:t>
            </w:r>
            <w:r w:rsidRPr="000526BB">
              <w:t>ост числа отказов, негативные отзывы и снижение качества сервиса</w:t>
            </w:r>
          </w:p>
          <w:p w14:paraId="20DF53DD" w14:textId="28E8313F" w:rsidR="003C2AA6" w:rsidRDefault="003C2AA6" w:rsidP="003C2AA6">
            <w:pPr>
              <w:pStyle w:val="vgutTableText"/>
            </w:pPr>
          </w:p>
        </w:tc>
      </w:tr>
      <w:tr w:rsidR="003C2AA6" w14:paraId="649F0140" w14:textId="77777777" w:rsidTr="00224149">
        <w:tc>
          <w:tcPr>
            <w:tcW w:w="5097" w:type="dxa"/>
          </w:tcPr>
          <w:p w14:paraId="65711721" w14:textId="1FA964C7" w:rsidR="003C2AA6" w:rsidRDefault="000526BB" w:rsidP="003C2AA6">
            <w:pPr>
              <w:pStyle w:val="vgutTableText"/>
            </w:pPr>
            <w:r w:rsidRPr="000526BB">
              <w:t>Из-за сбоев или ручных ошибок заявки будут пересекаться по времени</w:t>
            </w:r>
          </w:p>
        </w:tc>
        <w:tc>
          <w:tcPr>
            <w:tcW w:w="5098" w:type="dxa"/>
          </w:tcPr>
          <w:p w14:paraId="3E913B5C" w14:textId="46CF8863" w:rsidR="003C2AA6" w:rsidRDefault="000526BB" w:rsidP="003C2AA6">
            <w:pPr>
              <w:pStyle w:val="vgutTableText"/>
            </w:pPr>
            <w:r>
              <w:t>С</w:t>
            </w:r>
            <w:r w:rsidRPr="000526BB">
              <w:t>пециалисты не смогут выполнить часть работ, клиенты останутся без услуг</w:t>
            </w:r>
          </w:p>
        </w:tc>
      </w:tr>
      <w:tr w:rsidR="003C2AA6" w14:paraId="581AD0E1" w14:textId="77777777" w:rsidTr="00224149">
        <w:tc>
          <w:tcPr>
            <w:tcW w:w="5097" w:type="dxa"/>
          </w:tcPr>
          <w:p w14:paraId="42FFE35E" w14:textId="13F00D49" w:rsidR="003C2AA6" w:rsidRDefault="000526BB" w:rsidP="003C2AA6">
            <w:pPr>
              <w:pStyle w:val="vgutTableText"/>
            </w:pPr>
            <w:r w:rsidRPr="000526BB">
              <w:t>Система может показывать устаревший или неправильный статус заявки</w:t>
            </w:r>
          </w:p>
        </w:tc>
        <w:tc>
          <w:tcPr>
            <w:tcW w:w="5098" w:type="dxa"/>
          </w:tcPr>
          <w:p w14:paraId="6DC2754C" w14:textId="57043D39" w:rsidR="003C2AA6" w:rsidRDefault="000526BB" w:rsidP="003C2AA6">
            <w:pPr>
              <w:pStyle w:val="vgutTableText"/>
            </w:pPr>
            <w:r>
              <w:t>К</w:t>
            </w:r>
            <w:r w:rsidRPr="000526BB">
              <w:t>лиенты и специалисты будут дезориентированы, появятся лишние обращения и конфликты</w:t>
            </w:r>
          </w:p>
        </w:tc>
      </w:tr>
    </w:tbl>
    <w:p w14:paraId="66BC7FF4" w14:textId="5C1126CB" w:rsidR="003C2AA6" w:rsidRDefault="003C2AA6" w:rsidP="00224149"/>
    <w:p w14:paraId="190A16E2" w14:textId="77777777" w:rsidR="003C2AA6" w:rsidRDefault="003C2AA6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14:paraId="32114858" w14:textId="75E9EDE0" w:rsidR="00224149" w:rsidRDefault="003C2AA6" w:rsidP="00C07D07">
      <w:pPr>
        <w:pStyle w:val="1"/>
        <w:ind w:firstLine="709"/>
      </w:pPr>
      <w:r>
        <w:lastRenderedPageBreak/>
        <w:t>Этические и правовые ограничения</w:t>
      </w:r>
    </w:p>
    <w:p w14:paraId="306DF15B" w14:textId="2D4C8702" w:rsidR="003C2AA6" w:rsidRDefault="00F96F94" w:rsidP="00F96F94">
      <w:pPr>
        <w:ind w:firstLine="709"/>
      </w:pPr>
      <w:r w:rsidRPr="00F96F94">
        <w:t xml:space="preserve">В системе обрабатываются персональные данные пользователей: клиентов (ФИО, телефон, адрес), специалистов (ФИО, контакты) и владельцев компаний. Эти данные относятся к персональным и подлежат защите в соответствии с Федеральным законом № 152-ФЗ </w:t>
      </w:r>
      <w:r>
        <w:t>«</w:t>
      </w:r>
      <w:r w:rsidRPr="00F96F94">
        <w:t>О персональных данных</w:t>
      </w:r>
      <w:r>
        <w:t>»</w:t>
      </w:r>
      <w:r w:rsidR="003C2AA6">
        <w:t>.</w:t>
      </w:r>
    </w:p>
    <w:p w14:paraId="2C722291" w14:textId="118B36ED" w:rsidR="003C2AA6" w:rsidRPr="00F96F94" w:rsidRDefault="00F96F94" w:rsidP="00F96F94">
      <w:pPr>
        <w:spacing w:before="0"/>
        <w:ind w:firstLine="709"/>
        <w:rPr>
          <w:rFonts w:eastAsia="Times New Roman" w:cs="Times New Roman"/>
          <w:szCs w:val="24"/>
        </w:rPr>
      </w:pPr>
      <w:r w:rsidRPr="00F96F94">
        <w:rPr>
          <w:rFonts w:eastAsia="Times New Roman" w:cs="Times New Roman"/>
          <w:szCs w:val="24"/>
        </w:rPr>
        <w:t>Система потенциально может причинить вред в следующих случаях:</w:t>
      </w:r>
    </w:p>
    <w:p w14:paraId="0BEFDFDC" w14:textId="0E7CC331" w:rsidR="00F96F94" w:rsidRPr="00F96F94" w:rsidRDefault="00F96F94" w:rsidP="00F96F94">
      <w:pPr>
        <w:pStyle w:val="a0"/>
        <w:ind w:firstLine="709"/>
      </w:pPr>
      <w:r w:rsidRPr="00F96F94">
        <w:t xml:space="preserve">при утечке персональных данных могут быть раскрыты данные клиентов, специалистов и владельцев компаний; </w:t>
      </w:r>
    </w:p>
    <w:p w14:paraId="17C6CAFC" w14:textId="68991527" w:rsidR="00F96F94" w:rsidRPr="00F96F94" w:rsidRDefault="00F96F94" w:rsidP="00F96F94">
      <w:pPr>
        <w:pStyle w:val="a0"/>
        <w:ind w:firstLine="709"/>
      </w:pPr>
      <w:r w:rsidRPr="00F96F94">
        <w:t xml:space="preserve">при некорректном подборе исполнителей клиент может получить услугу низкого качества, а компания </w:t>
      </w:r>
      <w:r>
        <w:t>-</w:t>
      </w:r>
      <w:r w:rsidRPr="00F96F94">
        <w:t xml:space="preserve"> негативный отзыв; </w:t>
      </w:r>
    </w:p>
    <w:p w14:paraId="5823122B" w14:textId="405B7A6E" w:rsidR="00F96F94" w:rsidRDefault="00F96F94" w:rsidP="00F96F94">
      <w:pPr>
        <w:pStyle w:val="a0"/>
        <w:ind w:firstLine="709"/>
      </w:pPr>
      <w:r w:rsidRPr="00F96F94">
        <w:t xml:space="preserve">при манипуляциях с отзывами клиент получает искажённую информацию, а компании </w:t>
      </w:r>
      <w:r>
        <w:t>-</w:t>
      </w:r>
      <w:r w:rsidRPr="00F96F94">
        <w:t xml:space="preserve"> несправедливую оценку; </w:t>
      </w:r>
    </w:p>
    <w:p w14:paraId="543E1FBA" w14:textId="10749692" w:rsidR="00F96F94" w:rsidRDefault="00F96F94" w:rsidP="00F96F94">
      <w:pPr>
        <w:pStyle w:val="a0"/>
        <w:ind w:firstLine="709"/>
      </w:pPr>
      <w:r w:rsidRPr="00F96F94">
        <w:t>при ошибках алгоритма подбора владельцы компаний могут получать меньше заявок.</w:t>
      </w:r>
    </w:p>
    <w:p w14:paraId="797A3755" w14:textId="547CD682" w:rsidR="003C2AA6" w:rsidRDefault="00F96F94" w:rsidP="00F96F94">
      <w:pPr>
        <w:pStyle w:val="a0"/>
        <w:numPr>
          <w:ilvl w:val="0"/>
          <w:numId w:val="0"/>
        </w:numPr>
        <w:ind w:firstLine="709"/>
      </w:pPr>
      <w:r>
        <w:t>Для снижения рисков необходимо обеспечить защиту персональных данных, прозрачность работы алгоритмов подбора и возможность модерации отзывов и компаний.</w:t>
      </w:r>
    </w:p>
    <w:p w14:paraId="2AFBBCBD" w14:textId="77777777" w:rsidR="003C2AA6" w:rsidRDefault="003C2AA6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14:paraId="66A650EA" w14:textId="03659A40" w:rsidR="003C2AA6" w:rsidRDefault="003C2AA6" w:rsidP="003C2AA6">
      <w:pPr>
        <w:pStyle w:val="1"/>
      </w:pPr>
      <w:r>
        <w:lastRenderedPageBreak/>
        <w:t>Первичные требования</w:t>
      </w:r>
    </w:p>
    <w:p w14:paraId="1537640E" w14:textId="2D4F776D" w:rsidR="00B84BEA" w:rsidRDefault="00D42BA0" w:rsidP="00B84BEA">
      <w:r>
        <w:t>Первичные требования представлены в таблице 3.</w:t>
      </w:r>
    </w:p>
    <w:p w14:paraId="4C22D3B6" w14:textId="042C2A61" w:rsidR="00D42BA0" w:rsidRPr="00B84BEA" w:rsidRDefault="00D42BA0" w:rsidP="00D42BA0">
      <w:pPr>
        <w:pStyle w:val="vgutTableName"/>
        <w:spacing w:line="360" w:lineRule="auto"/>
      </w:pPr>
      <w:r>
        <w:t>Таблица 3 – Первичные требования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3C2AA6" w14:paraId="6629DB0E" w14:textId="77777777" w:rsidTr="003C2A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97" w:type="dxa"/>
          </w:tcPr>
          <w:p w14:paraId="7B2B1F27" w14:textId="59D744DF" w:rsidR="003C2AA6" w:rsidRPr="00B84BEA" w:rsidRDefault="003C2AA6" w:rsidP="00B84BEA">
            <w:pPr>
              <w:pStyle w:val="vgutTableText"/>
              <w:rPr>
                <w:b/>
                <w:bCs/>
              </w:rPr>
            </w:pPr>
            <w:r w:rsidRPr="00B84BEA">
              <w:rPr>
                <w:b/>
                <w:bCs/>
              </w:rPr>
              <w:t>Требования</w:t>
            </w:r>
          </w:p>
        </w:tc>
        <w:tc>
          <w:tcPr>
            <w:tcW w:w="5098" w:type="dxa"/>
          </w:tcPr>
          <w:p w14:paraId="40570A10" w14:textId="71F257B9" w:rsidR="003C2AA6" w:rsidRPr="00B84BEA" w:rsidRDefault="003C2AA6" w:rsidP="00B84BEA">
            <w:pPr>
              <w:pStyle w:val="vgutTableText"/>
              <w:rPr>
                <w:b/>
                <w:bCs/>
              </w:rPr>
            </w:pPr>
            <w:r w:rsidRPr="00B84BEA">
              <w:rPr>
                <w:b/>
                <w:bCs/>
              </w:rPr>
              <w:t xml:space="preserve"> Критерий проверки</w:t>
            </w:r>
          </w:p>
        </w:tc>
      </w:tr>
      <w:tr w:rsidR="003C2AA6" w14:paraId="3BB28A18" w14:textId="77777777" w:rsidTr="003C2AA6">
        <w:tc>
          <w:tcPr>
            <w:tcW w:w="5097" w:type="dxa"/>
          </w:tcPr>
          <w:p w14:paraId="6EC5A0B8" w14:textId="28D8C02F" w:rsidR="003C2AA6" w:rsidRPr="00B84BEA" w:rsidRDefault="00A774E2" w:rsidP="00B84BEA">
            <w:pPr>
              <w:pStyle w:val="vgutTableText"/>
            </w:pPr>
            <w:r w:rsidRPr="00A774E2">
              <w:t>Система должна обеспечивать регистрацию владельца компании, создание профиля компании с указанием названия и города(</w:t>
            </w:r>
            <w:proofErr w:type="spellStart"/>
            <w:r w:rsidRPr="00A774E2">
              <w:t>ов</w:t>
            </w:r>
            <w:proofErr w:type="spellEnd"/>
            <w:r w:rsidRPr="00A774E2">
              <w:t>) работы, а также добавление и удаление специалистов</w:t>
            </w:r>
          </w:p>
        </w:tc>
        <w:tc>
          <w:tcPr>
            <w:tcW w:w="5098" w:type="dxa"/>
          </w:tcPr>
          <w:p w14:paraId="301E2C77" w14:textId="5741CE01" w:rsidR="00A774E2" w:rsidRPr="00A774E2" w:rsidRDefault="00A774E2" w:rsidP="00A774E2">
            <w:pPr>
              <w:pStyle w:val="vgutTableText"/>
            </w:pPr>
            <w:r>
              <w:t>В</w:t>
            </w:r>
            <w:r w:rsidRPr="00A774E2">
              <w:t>ладелец может создать компанию и добавить в неё не менее одного специалиста с отдельной учётной записью</w:t>
            </w:r>
          </w:p>
          <w:p w14:paraId="2EB39D9E" w14:textId="109C9CB0" w:rsidR="003C2AA6" w:rsidRPr="00B84BEA" w:rsidRDefault="003C2AA6" w:rsidP="00B84BEA">
            <w:pPr>
              <w:pStyle w:val="vgutTableText"/>
            </w:pPr>
          </w:p>
        </w:tc>
      </w:tr>
      <w:tr w:rsidR="003C2AA6" w14:paraId="312F042A" w14:textId="77777777" w:rsidTr="003C2AA6">
        <w:tc>
          <w:tcPr>
            <w:tcW w:w="5097" w:type="dxa"/>
          </w:tcPr>
          <w:p w14:paraId="4B689070" w14:textId="5CA39567" w:rsidR="003C2AA6" w:rsidRPr="00B84BEA" w:rsidRDefault="00A774E2" w:rsidP="00B84BEA">
            <w:pPr>
              <w:pStyle w:val="vgutTableText"/>
            </w:pPr>
            <w:r w:rsidRPr="00A774E2">
              <w:t>Система должна позволять клиенту создавать заявку с указанием типа услуги, описания проблемы, адреса, желаемого времени и контактных данных</w:t>
            </w:r>
          </w:p>
        </w:tc>
        <w:tc>
          <w:tcPr>
            <w:tcW w:w="5098" w:type="dxa"/>
          </w:tcPr>
          <w:p w14:paraId="2ECC3349" w14:textId="0AA78263" w:rsidR="00A774E2" w:rsidRPr="00A774E2" w:rsidRDefault="00A774E2" w:rsidP="00A774E2">
            <w:pPr>
              <w:pStyle w:val="vgutTableText"/>
            </w:pPr>
            <w:r>
              <w:t>З</w:t>
            </w:r>
            <w:r w:rsidRPr="00A774E2">
              <w:t>аявка не может быть создана без обязательных полей: тип услуги, описание, адрес и контактные данные</w:t>
            </w:r>
          </w:p>
          <w:p w14:paraId="0579EABD" w14:textId="637C3362" w:rsidR="003C2AA6" w:rsidRPr="00B84BEA" w:rsidRDefault="003C2AA6" w:rsidP="00B84BEA">
            <w:pPr>
              <w:pStyle w:val="vgutTableText"/>
            </w:pPr>
          </w:p>
        </w:tc>
      </w:tr>
      <w:tr w:rsidR="003C2AA6" w14:paraId="3480218A" w14:textId="77777777" w:rsidTr="003C2AA6">
        <w:tc>
          <w:tcPr>
            <w:tcW w:w="5097" w:type="dxa"/>
          </w:tcPr>
          <w:p w14:paraId="73BF9F3D" w14:textId="53C23D2A" w:rsidR="003C2AA6" w:rsidRPr="00B84BEA" w:rsidRDefault="00A774E2" w:rsidP="00B84BEA">
            <w:pPr>
              <w:pStyle w:val="vgutTableText"/>
            </w:pPr>
            <w:r w:rsidRPr="00A774E2">
              <w:t xml:space="preserve">Система должна обеспечивать выбор компании клиентом по городу, а владельцу компании </w:t>
            </w:r>
            <w:r w:rsidR="00D42BA0">
              <w:t>-</w:t>
            </w:r>
            <w:r w:rsidRPr="00A774E2">
              <w:t xml:space="preserve"> назначение заявки конкретному специалисту</w:t>
            </w:r>
          </w:p>
        </w:tc>
        <w:tc>
          <w:tcPr>
            <w:tcW w:w="5098" w:type="dxa"/>
          </w:tcPr>
          <w:p w14:paraId="194CDB27" w14:textId="79104417" w:rsidR="003C2AA6" w:rsidRPr="00B84BEA" w:rsidRDefault="00A774E2" w:rsidP="00B84BEA">
            <w:pPr>
              <w:pStyle w:val="vgutTableText"/>
            </w:pPr>
            <w:r>
              <w:t>П</w:t>
            </w:r>
            <w:r w:rsidRPr="00A774E2">
              <w:t>осле назначения заявка отображается в списке назначенных заявок выбранного специалиста и недоступна специалистам других компаний</w:t>
            </w:r>
          </w:p>
        </w:tc>
      </w:tr>
      <w:tr w:rsidR="003C2AA6" w14:paraId="52EA7B7A" w14:textId="77777777" w:rsidTr="003C2AA6">
        <w:tc>
          <w:tcPr>
            <w:tcW w:w="5097" w:type="dxa"/>
          </w:tcPr>
          <w:p w14:paraId="329371B7" w14:textId="5DDF4957" w:rsidR="003C2AA6" w:rsidRPr="00B84BEA" w:rsidRDefault="00A774E2" w:rsidP="00D42BA0">
            <w:pPr>
              <w:pStyle w:val="vgutTableText"/>
            </w:pPr>
            <w:r w:rsidRPr="00A774E2">
              <w:t>Система должна поддерживать изменение статуса заявки в соответствии с этапами выполнения</w:t>
            </w:r>
          </w:p>
        </w:tc>
        <w:tc>
          <w:tcPr>
            <w:tcW w:w="5098" w:type="dxa"/>
          </w:tcPr>
          <w:p w14:paraId="45228945" w14:textId="58E5BA6D" w:rsidR="00A774E2" w:rsidRPr="00A774E2" w:rsidRDefault="00A774E2" w:rsidP="00A774E2">
            <w:pPr>
              <w:pStyle w:val="vgutTableText"/>
            </w:pPr>
            <w:r>
              <w:t>Д</w:t>
            </w:r>
            <w:r w:rsidRPr="00A774E2">
              <w:t>ля каждой заявки в системе в каждый момент времени отображается один текущий статус</w:t>
            </w:r>
          </w:p>
          <w:p w14:paraId="5D7E575D" w14:textId="6D29FE55" w:rsidR="003C2AA6" w:rsidRPr="00B84BEA" w:rsidRDefault="003C2AA6" w:rsidP="00B84BEA">
            <w:pPr>
              <w:pStyle w:val="vgutTableText"/>
            </w:pPr>
          </w:p>
        </w:tc>
      </w:tr>
      <w:tr w:rsidR="003C2AA6" w14:paraId="248051EA" w14:textId="77777777" w:rsidTr="003C2AA6">
        <w:tc>
          <w:tcPr>
            <w:tcW w:w="5097" w:type="dxa"/>
          </w:tcPr>
          <w:p w14:paraId="3212B9FB" w14:textId="1E518166" w:rsidR="003C2AA6" w:rsidRPr="00B84BEA" w:rsidRDefault="00A774E2" w:rsidP="00B84BEA">
            <w:pPr>
              <w:pStyle w:val="vgutTableText"/>
            </w:pPr>
            <w:r w:rsidRPr="00A774E2">
              <w:t>Система должна предоставлять специалисту возможность просматривать назначенные заявки, после выполнения работы формировать краткий отчёт с указанием выполненных работ и использованных материалов</w:t>
            </w:r>
          </w:p>
        </w:tc>
        <w:tc>
          <w:tcPr>
            <w:tcW w:w="5098" w:type="dxa"/>
          </w:tcPr>
          <w:p w14:paraId="1331C157" w14:textId="37DDF3FB" w:rsidR="00A774E2" w:rsidRPr="00A774E2" w:rsidRDefault="00A774E2" w:rsidP="00A774E2">
            <w:pPr>
              <w:pStyle w:val="vgutTableText"/>
            </w:pPr>
            <w:r>
              <w:t>За</w:t>
            </w:r>
            <w:r w:rsidRPr="00A774E2">
              <w:t>вершить заявку можно только после заполнения обязательных полей отчёта</w:t>
            </w:r>
          </w:p>
          <w:p w14:paraId="1375AD26" w14:textId="7B698BA8" w:rsidR="003C2AA6" w:rsidRPr="00B84BEA" w:rsidRDefault="003C2AA6" w:rsidP="00B84BEA">
            <w:pPr>
              <w:pStyle w:val="vgutTableText"/>
            </w:pPr>
          </w:p>
        </w:tc>
      </w:tr>
      <w:tr w:rsidR="003C2AA6" w14:paraId="2151CAFB" w14:textId="77777777" w:rsidTr="003C2AA6">
        <w:tc>
          <w:tcPr>
            <w:tcW w:w="5097" w:type="dxa"/>
          </w:tcPr>
          <w:p w14:paraId="69CD6CDD" w14:textId="002DC410" w:rsidR="003C2AA6" w:rsidRPr="00B84BEA" w:rsidRDefault="00A774E2" w:rsidP="00B84BEA">
            <w:pPr>
              <w:pStyle w:val="vgutTableText"/>
            </w:pPr>
            <w:r w:rsidRPr="00A774E2">
              <w:t xml:space="preserve">Система должна уведомлять специалиста о назначении ему новой заявки </w:t>
            </w:r>
          </w:p>
        </w:tc>
        <w:tc>
          <w:tcPr>
            <w:tcW w:w="5098" w:type="dxa"/>
          </w:tcPr>
          <w:p w14:paraId="08D65399" w14:textId="57742B23" w:rsidR="003C2AA6" w:rsidRPr="00B84BEA" w:rsidRDefault="00A774E2" w:rsidP="00B84BEA">
            <w:pPr>
              <w:pStyle w:val="vgutTableText"/>
            </w:pPr>
            <w:r>
              <w:t>П</w:t>
            </w:r>
            <w:r w:rsidRPr="00A774E2">
              <w:t>ри назначении заявки специалисту создаётся уведомление с информацией о клиенте, адресе, времени и типе услуги</w:t>
            </w:r>
          </w:p>
        </w:tc>
      </w:tr>
      <w:tr w:rsidR="003C2AA6" w14:paraId="7A0F13CC" w14:textId="77777777" w:rsidTr="003C2AA6">
        <w:tc>
          <w:tcPr>
            <w:tcW w:w="5097" w:type="dxa"/>
          </w:tcPr>
          <w:p w14:paraId="59E4D413" w14:textId="69315080" w:rsidR="003C2AA6" w:rsidRPr="00B84BEA" w:rsidRDefault="00A774E2" w:rsidP="00B84BEA">
            <w:pPr>
              <w:pStyle w:val="vgutTableText"/>
            </w:pPr>
            <w:r w:rsidRPr="00A774E2">
              <w:t>После завершения заявки система должна предоставлять клиенту возможность оставить оценку и текстовый отзыв о компании и</w:t>
            </w:r>
            <w:r w:rsidR="00D42BA0">
              <w:t xml:space="preserve"> специалисте</w:t>
            </w:r>
          </w:p>
        </w:tc>
        <w:tc>
          <w:tcPr>
            <w:tcW w:w="5098" w:type="dxa"/>
          </w:tcPr>
          <w:p w14:paraId="3AA8D563" w14:textId="250B3F4F" w:rsidR="003C2AA6" w:rsidRPr="00B84BEA" w:rsidRDefault="00D42BA0" w:rsidP="00B84BEA">
            <w:pPr>
              <w:pStyle w:val="vgutTableText"/>
            </w:pPr>
            <w:r>
              <w:t>Ф</w:t>
            </w:r>
            <w:r w:rsidR="00A774E2" w:rsidRPr="00A774E2">
              <w:t>орма отзыва становится доступной клиенту только для заявки со статусом «Завершена»</w:t>
            </w:r>
          </w:p>
        </w:tc>
      </w:tr>
    </w:tbl>
    <w:p w14:paraId="6A71D61D" w14:textId="77777777" w:rsidR="00DC3ACD" w:rsidRPr="00DC3ACD" w:rsidRDefault="00DC3ACD" w:rsidP="00DC3ACD"/>
    <w:sectPr w:rsidR="00DC3ACD" w:rsidRPr="00DC3ACD" w:rsidSect="00CD462B">
      <w:headerReference w:type="default" r:id="rId11"/>
      <w:pgSz w:w="11906" w:h="16838"/>
      <w:pgMar w:top="1134" w:right="567" w:bottom="1134" w:left="1134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7DC2C" w14:textId="77777777" w:rsidR="00E7044B" w:rsidRDefault="00E7044B">
      <w:pPr>
        <w:spacing w:before="0" w:line="240" w:lineRule="auto"/>
      </w:pPr>
      <w:r>
        <w:separator/>
      </w:r>
    </w:p>
  </w:endnote>
  <w:endnote w:type="continuationSeparator" w:id="0">
    <w:p w14:paraId="7F7B46F5" w14:textId="77777777" w:rsidR="00E7044B" w:rsidRDefault="00E7044B">
      <w:pPr>
        <w:spacing w:before="0" w:line="240" w:lineRule="auto"/>
      </w:pPr>
      <w:r>
        <w:continuationSeparator/>
      </w:r>
    </w:p>
  </w:endnote>
  <w:endnote w:type="continuationNotice" w:id="1">
    <w:p w14:paraId="335B81B1" w14:textId="77777777" w:rsidR="00E7044B" w:rsidRDefault="00E7044B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139527" w14:textId="77777777" w:rsidR="00E7044B" w:rsidRDefault="00E7044B" w:rsidP="00990EAC">
      <w:pPr>
        <w:spacing w:before="0" w:line="240" w:lineRule="auto"/>
      </w:pPr>
      <w:r>
        <w:separator/>
      </w:r>
    </w:p>
  </w:footnote>
  <w:footnote w:type="continuationSeparator" w:id="0">
    <w:p w14:paraId="12AF96D8" w14:textId="77777777" w:rsidR="00E7044B" w:rsidRDefault="00E7044B" w:rsidP="00990EAC">
      <w:pPr>
        <w:spacing w:before="0" w:line="240" w:lineRule="auto"/>
      </w:pPr>
      <w:r>
        <w:continuationSeparator/>
      </w:r>
    </w:p>
  </w:footnote>
  <w:footnote w:type="continuationNotice" w:id="1">
    <w:p w14:paraId="6482B3A2" w14:textId="77777777" w:rsidR="00E7044B" w:rsidRDefault="00E7044B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6B065" w14:textId="7F20113E" w:rsidR="00FE55C2" w:rsidRPr="00C17A21" w:rsidRDefault="00FE55C2" w:rsidP="00990EAC">
    <w:pPr>
      <w:pStyle w:val="ad"/>
      <w:ind w:firstLine="0"/>
      <w:jc w:val="center"/>
      <w:rPr>
        <w:rStyle w:val="af1"/>
        <w:lang w:val="en-US"/>
      </w:rPr>
    </w:pPr>
    <w:r w:rsidRPr="00C17A21">
      <w:rPr>
        <w:rStyle w:val="af1"/>
      </w:rPr>
      <w:fldChar w:fldCharType="begin"/>
    </w:r>
    <w:r w:rsidRPr="00C17A21">
      <w:rPr>
        <w:rStyle w:val="af1"/>
      </w:rPr>
      <w:instrText xml:space="preserve"> PAGE </w:instrText>
    </w:r>
    <w:r w:rsidRPr="00C17A21">
      <w:rPr>
        <w:rStyle w:val="af1"/>
      </w:rPr>
      <w:fldChar w:fldCharType="separate"/>
    </w:r>
    <w:r w:rsidR="00806AFC">
      <w:rPr>
        <w:rStyle w:val="af1"/>
        <w:noProof/>
      </w:rPr>
      <w:t>20</w:t>
    </w:r>
    <w:r w:rsidRPr="00C17A21">
      <w:rPr>
        <w:rStyle w:val="af1"/>
      </w:rPr>
      <w:fldChar w:fldCharType="end"/>
    </w:r>
  </w:p>
  <w:p w14:paraId="0AA9F560" w14:textId="77777777" w:rsidR="00FE55C2" w:rsidRPr="008E27BF" w:rsidRDefault="00FE55C2" w:rsidP="00990EAC">
    <w:pPr>
      <w:pStyle w:val="ad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014B58E3"/>
    <w:multiLevelType w:val="hybridMultilevel"/>
    <w:tmpl w:val="8C725504"/>
    <w:lvl w:ilvl="0" w:tplc="D34830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9E7744A"/>
    <w:multiLevelType w:val="hybridMultilevel"/>
    <w:tmpl w:val="9E188DB8"/>
    <w:lvl w:ilvl="0" w:tplc="4E5A23E6">
      <w:start w:val="1"/>
      <w:numFmt w:val="decimal"/>
      <w:pStyle w:val="vguNumber"/>
      <w:lvlText w:val="%1)"/>
      <w:lvlJc w:val="left"/>
      <w:pPr>
        <w:ind w:left="1495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1AD47E7A"/>
    <w:multiLevelType w:val="multilevel"/>
    <w:tmpl w:val="F89C45B4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3412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2AE07DDF"/>
    <w:multiLevelType w:val="hybridMultilevel"/>
    <w:tmpl w:val="7076E1B0"/>
    <w:lvl w:ilvl="0" w:tplc="9B3CE014">
      <w:start w:val="1"/>
      <w:numFmt w:val="bullet"/>
      <w:pStyle w:val="a0"/>
      <w:lvlText w:val=""/>
      <w:lvlJc w:val="left"/>
      <w:pPr>
        <w:ind w:left="1212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5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6" w15:restartNumberingAfterBreak="0">
    <w:nsid w:val="3D8B34B5"/>
    <w:multiLevelType w:val="hybridMultilevel"/>
    <w:tmpl w:val="6CBCDFCA"/>
    <w:lvl w:ilvl="0" w:tplc="D34830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3A129DE"/>
    <w:multiLevelType w:val="hybridMultilevel"/>
    <w:tmpl w:val="AEC42B72"/>
    <w:lvl w:ilvl="0" w:tplc="D34830E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73A25A59"/>
    <w:multiLevelType w:val="hybridMultilevel"/>
    <w:tmpl w:val="A9A6B42C"/>
    <w:lvl w:ilvl="0" w:tplc="D34830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2390572">
    <w:abstractNumId w:val="4"/>
  </w:num>
  <w:num w:numId="2" w16cid:durableId="1006177869">
    <w:abstractNumId w:val="0"/>
  </w:num>
  <w:num w:numId="3" w16cid:durableId="625550405">
    <w:abstractNumId w:val="5"/>
  </w:num>
  <w:num w:numId="4" w16cid:durableId="860316468">
    <w:abstractNumId w:val="2"/>
  </w:num>
  <w:num w:numId="5" w16cid:durableId="1488279012">
    <w:abstractNumId w:val="3"/>
  </w:num>
  <w:num w:numId="6" w16cid:durableId="257180465">
    <w:abstractNumId w:val="2"/>
    <w:lvlOverride w:ilvl="0">
      <w:startOverride w:val="1"/>
    </w:lvlOverride>
  </w:num>
  <w:num w:numId="7" w16cid:durableId="1798526953">
    <w:abstractNumId w:val="7"/>
  </w:num>
  <w:num w:numId="8" w16cid:durableId="2041783134">
    <w:abstractNumId w:val="1"/>
  </w:num>
  <w:num w:numId="9" w16cid:durableId="9139506">
    <w:abstractNumId w:val="6"/>
  </w:num>
  <w:num w:numId="10" w16cid:durableId="112750422">
    <w:abstractNumId w:val="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A26"/>
    <w:rsid w:val="0000190E"/>
    <w:rsid w:val="00003AF1"/>
    <w:rsid w:val="000119A2"/>
    <w:rsid w:val="00015480"/>
    <w:rsid w:val="00020C2C"/>
    <w:rsid w:val="00022E03"/>
    <w:rsid w:val="00023E9A"/>
    <w:rsid w:val="00024473"/>
    <w:rsid w:val="000312CE"/>
    <w:rsid w:val="00032359"/>
    <w:rsid w:val="00033833"/>
    <w:rsid w:val="00033BED"/>
    <w:rsid w:val="00035A26"/>
    <w:rsid w:val="00037B3E"/>
    <w:rsid w:val="00040AAE"/>
    <w:rsid w:val="00040D1E"/>
    <w:rsid w:val="000410C3"/>
    <w:rsid w:val="0004336A"/>
    <w:rsid w:val="00044093"/>
    <w:rsid w:val="00044356"/>
    <w:rsid w:val="00046056"/>
    <w:rsid w:val="00051403"/>
    <w:rsid w:val="000526BB"/>
    <w:rsid w:val="0005461A"/>
    <w:rsid w:val="00056181"/>
    <w:rsid w:val="0005745E"/>
    <w:rsid w:val="000574F5"/>
    <w:rsid w:val="0005790A"/>
    <w:rsid w:val="00061F64"/>
    <w:rsid w:val="00066F6D"/>
    <w:rsid w:val="00072E4A"/>
    <w:rsid w:val="000748B1"/>
    <w:rsid w:val="00076ADF"/>
    <w:rsid w:val="00076DC4"/>
    <w:rsid w:val="0008146F"/>
    <w:rsid w:val="000878B1"/>
    <w:rsid w:val="000934BA"/>
    <w:rsid w:val="00094729"/>
    <w:rsid w:val="00096EC7"/>
    <w:rsid w:val="0009730B"/>
    <w:rsid w:val="000A0444"/>
    <w:rsid w:val="000A236E"/>
    <w:rsid w:val="000A537A"/>
    <w:rsid w:val="000A569D"/>
    <w:rsid w:val="000B0E68"/>
    <w:rsid w:val="000B2B16"/>
    <w:rsid w:val="000C0C5D"/>
    <w:rsid w:val="000C2226"/>
    <w:rsid w:val="000C2794"/>
    <w:rsid w:val="000C2A5F"/>
    <w:rsid w:val="000C3F11"/>
    <w:rsid w:val="000C7B86"/>
    <w:rsid w:val="000C7DE5"/>
    <w:rsid w:val="000D0FDF"/>
    <w:rsid w:val="000D28A1"/>
    <w:rsid w:val="000D3006"/>
    <w:rsid w:val="000D3628"/>
    <w:rsid w:val="000D38ED"/>
    <w:rsid w:val="000D3A15"/>
    <w:rsid w:val="000D3B61"/>
    <w:rsid w:val="000D578F"/>
    <w:rsid w:val="000D591C"/>
    <w:rsid w:val="000D5D05"/>
    <w:rsid w:val="000D78EB"/>
    <w:rsid w:val="000E051F"/>
    <w:rsid w:val="000E1D8C"/>
    <w:rsid w:val="000E1DE6"/>
    <w:rsid w:val="000E6490"/>
    <w:rsid w:val="000E7766"/>
    <w:rsid w:val="000E7A69"/>
    <w:rsid w:val="000F4510"/>
    <w:rsid w:val="000F49E4"/>
    <w:rsid w:val="000F55B5"/>
    <w:rsid w:val="000F685F"/>
    <w:rsid w:val="00104146"/>
    <w:rsid w:val="00106B06"/>
    <w:rsid w:val="0011316B"/>
    <w:rsid w:val="00114BAC"/>
    <w:rsid w:val="001157C8"/>
    <w:rsid w:val="00121249"/>
    <w:rsid w:val="001223A9"/>
    <w:rsid w:val="001238DC"/>
    <w:rsid w:val="001275E2"/>
    <w:rsid w:val="00127A5A"/>
    <w:rsid w:val="0013162A"/>
    <w:rsid w:val="0013287A"/>
    <w:rsid w:val="001419C5"/>
    <w:rsid w:val="00141AB1"/>
    <w:rsid w:val="00146204"/>
    <w:rsid w:val="0014728B"/>
    <w:rsid w:val="00150617"/>
    <w:rsid w:val="0015071C"/>
    <w:rsid w:val="00155A8D"/>
    <w:rsid w:val="0016119C"/>
    <w:rsid w:val="001673EC"/>
    <w:rsid w:val="001725AD"/>
    <w:rsid w:val="0017277F"/>
    <w:rsid w:val="00172DBA"/>
    <w:rsid w:val="00177E96"/>
    <w:rsid w:val="00186EFA"/>
    <w:rsid w:val="0019044F"/>
    <w:rsid w:val="001A0A70"/>
    <w:rsid w:val="001A12C2"/>
    <w:rsid w:val="001A50A1"/>
    <w:rsid w:val="001B065B"/>
    <w:rsid w:val="001B0E64"/>
    <w:rsid w:val="001B2A0F"/>
    <w:rsid w:val="001B3C9B"/>
    <w:rsid w:val="001B794F"/>
    <w:rsid w:val="001C1C2A"/>
    <w:rsid w:val="001D1A66"/>
    <w:rsid w:val="001D25A3"/>
    <w:rsid w:val="001D3FB1"/>
    <w:rsid w:val="001D5A6E"/>
    <w:rsid w:val="001E1829"/>
    <w:rsid w:val="001F3ADA"/>
    <w:rsid w:val="001F3C1A"/>
    <w:rsid w:val="001F5E9C"/>
    <w:rsid w:val="001F61FC"/>
    <w:rsid w:val="00201509"/>
    <w:rsid w:val="00201E12"/>
    <w:rsid w:val="002022C5"/>
    <w:rsid w:val="00204302"/>
    <w:rsid w:val="00204B1C"/>
    <w:rsid w:val="00213D38"/>
    <w:rsid w:val="00224149"/>
    <w:rsid w:val="0023221D"/>
    <w:rsid w:val="00234403"/>
    <w:rsid w:val="00234BD7"/>
    <w:rsid w:val="0023625C"/>
    <w:rsid w:val="00237186"/>
    <w:rsid w:val="00241B4F"/>
    <w:rsid w:val="00241C37"/>
    <w:rsid w:val="00244671"/>
    <w:rsid w:val="00244AD0"/>
    <w:rsid w:val="002469D0"/>
    <w:rsid w:val="002502BF"/>
    <w:rsid w:val="00253256"/>
    <w:rsid w:val="002536A0"/>
    <w:rsid w:val="00256697"/>
    <w:rsid w:val="00256BE5"/>
    <w:rsid w:val="0026254F"/>
    <w:rsid w:val="002627BF"/>
    <w:rsid w:val="00263185"/>
    <w:rsid w:val="0026423B"/>
    <w:rsid w:val="0026696B"/>
    <w:rsid w:val="00266C8D"/>
    <w:rsid w:val="00270C38"/>
    <w:rsid w:val="00275EA3"/>
    <w:rsid w:val="00276CAB"/>
    <w:rsid w:val="00277614"/>
    <w:rsid w:val="00285375"/>
    <w:rsid w:val="00287E94"/>
    <w:rsid w:val="00292B29"/>
    <w:rsid w:val="002952BC"/>
    <w:rsid w:val="00295B84"/>
    <w:rsid w:val="00295D9C"/>
    <w:rsid w:val="00296BBF"/>
    <w:rsid w:val="00297D4C"/>
    <w:rsid w:val="002A03A4"/>
    <w:rsid w:val="002A3104"/>
    <w:rsid w:val="002A514A"/>
    <w:rsid w:val="002A56D9"/>
    <w:rsid w:val="002A5B8D"/>
    <w:rsid w:val="002B7FF6"/>
    <w:rsid w:val="002C1982"/>
    <w:rsid w:val="002C2E2E"/>
    <w:rsid w:val="002D0CFD"/>
    <w:rsid w:val="002D354A"/>
    <w:rsid w:val="002D5152"/>
    <w:rsid w:val="002D5B25"/>
    <w:rsid w:val="002D5ED0"/>
    <w:rsid w:val="002E1A16"/>
    <w:rsid w:val="002E21DD"/>
    <w:rsid w:val="002E28E9"/>
    <w:rsid w:val="002E4471"/>
    <w:rsid w:val="002F15DD"/>
    <w:rsid w:val="002F5C8A"/>
    <w:rsid w:val="00303DC8"/>
    <w:rsid w:val="0030412D"/>
    <w:rsid w:val="00307BA0"/>
    <w:rsid w:val="00311E97"/>
    <w:rsid w:val="00312254"/>
    <w:rsid w:val="00312F95"/>
    <w:rsid w:val="003147C9"/>
    <w:rsid w:val="00317B1A"/>
    <w:rsid w:val="00317BF7"/>
    <w:rsid w:val="00323F6E"/>
    <w:rsid w:val="00326605"/>
    <w:rsid w:val="003419C4"/>
    <w:rsid w:val="00342964"/>
    <w:rsid w:val="00347071"/>
    <w:rsid w:val="00347678"/>
    <w:rsid w:val="00350180"/>
    <w:rsid w:val="00351631"/>
    <w:rsid w:val="00353D36"/>
    <w:rsid w:val="003552A3"/>
    <w:rsid w:val="00364D74"/>
    <w:rsid w:val="00365640"/>
    <w:rsid w:val="00370436"/>
    <w:rsid w:val="003711B3"/>
    <w:rsid w:val="00372C9E"/>
    <w:rsid w:val="00374EF9"/>
    <w:rsid w:val="00380D25"/>
    <w:rsid w:val="003814BE"/>
    <w:rsid w:val="003833BF"/>
    <w:rsid w:val="00386F3E"/>
    <w:rsid w:val="00387E10"/>
    <w:rsid w:val="00390EAB"/>
    <w:rsid w:val="003915BE"/>
    <w:rsid w:val="003916ED"/>
    <w:rsid w:val="00393F45"/>
    <w:rsid w:val="003954B2"/>
    <w:rsid w:val="003965FB"/>
    <w:rsid w:val="00397496"/>
    <w:rsid w:val="003A3038"/>
    <w:rsid w:val="003A4E95"/>
    <w:rsid w:val="003A546E"/>
    <w:rsid w:val="003A7563"/>
    <w:rsid w:val="003A7A43"/>
    <w:rsid w:val="003B5533"/>
    <w:rsid w:val="003B6E49"/>
    <w:rsid w:val="003C1384"/>
    <w:rsid w:val="003C2810"/>
    <w:rsid w:val="003C2AA6"/>
    <w:rsid w:val="003C64AA"/>
    <w:rsid w:val="003C6B17"/>
    <w:rsid w:val="003D2933"/>
    <w:rsid w:val="003D3E93"/>
    <w:rsid w:val="003D61D2"/>
    <w:rsid w:val="003E0217"/>
    <w:rsid w:val="003E09BF"/>
    <w:rsid w:val="003E1A1B"/>
    <w:rsid w:val="003E22A5"/>
    <w:rsid w:val="003E3A7A"/>
    <w:rsid w:val="003E3B91"/>
    <w:rsid w:val="003E58AE"/>
    <w:rsid w:val="003E72CD"/>
    <w:rsid w:val="003F3F0D"/>
    <w:rsid w:val="003F465E"/>
    <w:rsid w:val="003F5525"/>
    <w:rsid w:val="00410843"/>
    <w:rsid w:val="00412E47"/>
    <w:rsid w:val="0042075E"/>
    <w:rsid w:val="00425D3D"/>
    <w:rsid w:val="0042713A"/>
    <w:rsid w:val="004303D4"/>
    <w:rsid w:val="004312A1"/>
    <w:rsid w:val="004347A5"/>
    <w:rsid w:val="00442256"/>
    <w:rsid w:val="00447629"/>
    <w:rsid w:val="00447C69"/>
    <w:rsid w:val="00451E07"/>
    <w:rsid w:val="00455936"/>
    <w:rsid w:val="0045599D"/>
    <w:rsid w:val="004605D9"/>
    <w:rsid w:val="004656AA"/>
    <w:rsid w:val="00465A5A"/>
    <w:rsid w:val="004677DC"/>
    <w:rsid w:val="00470451"/>
    <w:rsid w:val="00471FE2"/>
    <w:rsid w:val="00472A19"/>
    <w:rsid w:val="00473B82"/>
    <w:rsid w:val="00473D97"/>
    <w:rsid w:val="00475A10"/>
    <w:rsid w:val="004767CD"/>
    <w:rsid w:val="00477484"/>
    <w:rsid w:val="0048416D"/>
    <w:rsid w:val="0049484D"/>
    <w:rsid w:val="004A0E13"/>
    <w:rsid w:val="004A1529"/>
    <w:rsid w:val="004A2469"/>
    <w:rsid w:val="004A34C3"/>
    <w:rsid w:val="004A633B"/>
    <w:rsid w:val="004A7A41"/>
    <w:rsid w:val="004B0C8E"/>
    <w:rsid w:val="004B0F88"/>
    <w:rsid w:val="004B4D17"/>
    <w:rsid w:val="004B53A4"/>
    <w:rsid w:val="004B57A4"/>
    <w:rsid w:val="004B7636"/>
    <w:rsid w:val="004C5524"/>
    <w:rsid w:val="004D41A2"/>
    <w:rsid w:val="004D4284"/>
    <w:rsid w:val="004D5F3A"/>
    <w:rsid w:val="004F0653"/>
    <w:rsid w:val="004F3EAD"/>
    <w:rsid w:val="004F4D49"/>
    <w:rsid w:val="004F5BA5"/>
    <w:rsid w:val="005008C8"/>
    <w:rsid w:val="005017B0"/>
    <w:rsid w:val="00501CF5"/>
    <w:rsid w:val="00503505"/>
    <w:rsid w:val="00503551"/>
    <w:rsid w:val="005040DD"/>
    <w:rsid w:val="00505500"/>
    <w:rsid w:val="0051150B"/>
    <w:rsid w:val="00512B60"/>
    <w:rsid w:val="00514790"/>
    <w:rsid w:val="00514894"/>
    <w:rsid w:val="00514CFD"/>
    <w:rsid w:val="00524056"/>
    <w:rsid w:val="00525DCC"/>
    <w:rsid w:val="00527AD4"/>
    <w:rsid w:val="00527D84"/>
    <w:rsid w:val="00530053"/>
    <w:rsid w:val="00531E80"/>
    <w:rsid w:val="00533018"/>
    <w:rsid w:val="005342BF"/>
    <w:rsid w:val="005343A0"/>
    <w:rsid w:val="005343B2"/>
    <w:rsid w:val="00541DD4"/>
    <w:rsid w:val="00544617"/>
    <w:rsid w:val="005524E9"/>
    <w:rsid w:val="00554344"/>
    <w:rsid w:val="00555E69"/>
    <w:rsid w:val="0056079D"/>
    <w:rsid w:val="0056120B"/>
    <w:rsid w:val="00561F8C"/>
    <w:rsid w:val="00565AEE"/>
    <w:rsid w:val="00570CE8"/>
    <w:rsid w:val="0057389A"/>
    <w:rsid w:val="00575647"/>
    <w:rsid w:val="00576138"/>
    <w:rsid w:val="005764B1"/>
    <w:rsid w:val="005832EE"/>
    <w:rsid w:val="00584E3E"/>
    <w:rsid w:val="00586402"/>
    <w:rsid w:val="00592879"/>
    <w:rsid w:val="00594D3F"/>
    <w:rsid w:val="00595195"/>
    <w:rsid w:val="005972E7"/>
    <w:rsid w:val="005A188B"/>
    <w:rsid w:val="005A4E60"/>
    <w:rsid w:val="005B1AF7"/>
    <w:rsid w:val="005B38F3"/>
    <w:rsid w:val="005B48DB"/>
    <w:rsid w:val="005B5089"/>
    <w:rsid w:val="005D1749"/>
    <w:rsid w:val="005D1D9F"/>
    <w:rsid w:val="005D4ECA"/>
    <w:rsid w:val="005E38E8"/>
    <w:rsid w:val="005E7941"/>
    <w:rsid w:val="005F0877"/>
    <w:rsid w:val="005F0B98"/>
    <w:rsid w:val="005F50FC"/>
    <w:rsid w:val="005F5849"/>
    <w:rsid w:val="00600348"/>
    <w:rsid w:val="006005A1"/>
    <w:rsid w:val="006007E9"/>
    <w:rsid w:val="00601588"/>
    <w:rsid w:val="006030ED"/>
    <w:rsid w:val="00603D55"/>
    <w:rsid w:val="00606C43"/>
    <w:rsid w:val="0061161E"/>
    <w:rsid w:val="006120E2"/>
    <w:rsid w:val="00617050"/>
    <w:rsid w:val="00620630"/>
    <w:rsid w:val="00622F3B"/>
    <w:rsid w:val="006252D8"/>
    <w:rsid w:val="0062534D"/>
    <w:rsid w:val="00626713"/>
    <w:rsid w:val="006267F9"/>
    <w:rsid w:val="00627BC1"/>
    <w:rsid w:val="00630B19"/>
    <w:rsid w:val="00630E86"/>
    <w:rsid w:val="006324C6"/>
    <w:rsid w:val="00632C2D"/>
    <w:rsid w:val="00636E3B"/>
    <w:rsid w:val="006411F0"/>
    <w:rsid w:val="00641D9F"/>
    <w:rsid w:val="00642FB9"/>
    <w:rsid w:val="00645BED"/>
    <w:rsid w:val="0064643E"/>
    <w:rsid w:val="0064746E"/>
    <w:rsid w:val="00652012"/>
    <w:rsid w:val="00655D62"/>
    <w:rsid w:val="00661775"/>
    <w:rsid w:val="00662531"/>
    <w:rsid w:val="006638C9"/>
    <w:rsid w:val="00663F79"/>
    <w:rsid w:val="00664D59"/>
    <w:rsid w:val="006652DC"/>
    <w:rsid w:val="00665D0C"/>
    <w:rsid w:val="00666886"/>
    <w:rsid w:val="00666938"/>
    <w:rsid w:val="006673D6"/>
    <w:rsid w:val="00671CDE"/>
    <w:rsid w:val="0067681D"/>
    <w:rsid w:val="00686A3A"/>
    <w:rsid w:val="00695763"/>
    <w:rsid w:val="006A3648"/>
    <w:rsid w:val="006A4E6C"/>
    <w:rsid w:val="006A534C"/>
    <w:rsid w:val="006A5DFD"/>
    <w:rsid w:val="006A63BF"/>
    <w:rsid w:val="006B19D8"/>
    <w:rsid w:val="006C0211"/>
    <w:rsid w:val="006C3F1C"/>
    <w:rsid w:val="006D257F"/>
    <w:rsid w:val="006D316F"/>
    <w:rsid w:val="006D422E"/>
    <w:rsid w:val="006D46A3"/>
    <w:rsid w:val="006D5711"/>
    <w:rsid w:val="006D7E86"/>
    <w:rsid w:val="006E1E91"/>
    <w:rsid w:val="006E4EA7"/>
    <w:rsid w:val="006E62EB"/>
    <w:rsid w:val="006E782A"/>
    <w:rsid w:val="006E7B7F"/>
    <w:rsid w:val="006F512D"/>
    <w:rsid w:val="00701738"/>
    <w:rsid w:val="00702405"/>
    <w:rsid w:val="00704444"/>
    <w:rsid w:val="00706B9C"/>
    <w:rsid w:val="00706D32"/>
    <w:rsid w:val="0071279D"/>
    <w:rsid w:val="007157E7"/>
    <w:rsid w:val="00717552"/>
    <w:rsid w:val="00717B43"/>
    <w:rsid w:val="0072378A"/>
    <w:rsid w:val="00740C42"/>
    <w:rsid w:val="00741EC2"/>
    <w:rsid w:val="00742650"/>
    <w:rsid w:val="00744313"/>
    <w:rsid w:val="007445A3"/>
    <w:rsid w:val="00747AA0"/>
    <w:rsid w:val="007522DD"/>
    <w:rsid w:val="0075350E"/>
    <w:rsid w:val="00755F87"/>
    <w:rsid w:val="00757D18"/>
    <w:rsid w:val="00762D75"/>
    <w:rsid w:val="007630D2"/>
    <w:rsid w:val="007661F7"/>
    <w:rsid w:val="0076691E"/>
    <w:rsid w:val="00770291"/>
    <w:rsid w:val="00773671"/>
    <w:rsid w:val="00773EC7"/>
    <w:rsid w:val="00775FCB"/>
    <w:rsid w:val="007913AE"/>
    <w:rsid w:val="00792AF3"/>
    <w:rsid w:val="007A0770"/>
    <w:rsid w:val="007A3137"/>
    <w:rsid w:val="007A44EC"/>
    <w:rsid w:val="007A670B"/>
    <w:rsid w:val="007B04F1"/>
    <w:rsid w:val="007B2E9D"/>
    <w:rsid w:val="007B382D"/>
    <w:rsid w:val="007B723C"/>
    <w:rsid w:val="007B79AA"/>
    <w:rsid w:val="007C2693"/>
    <w:rsid w:val="007C5DA6"/>
    <w:rsid w:val="007C648D"/>
    <w:rsid w:val="007C6517"/>
    <w:rsid w:val="007D189A"/>
    <w:rsid w:val="007D18D6"/>
    <w:rsid w:val="007D1C61"/>
    <w:rsid w:val="007E3315"/>
    <w:rsid w:val="007E7DEB"/>
    <w:rsid w:val="007F0929"/>
    <w:rsid w:val="007F6F16"/>
    <w:rsid w:val="00801271"/>
    <w:rsid w:val="00801482"/>
    <w:rsid w:val="008047D0"/>
    <w:rsid w:val="00806AFC"/>
    <w:rsid w:val="00811AD7"/>
    <w:rsid w:val="0081256F"/>
    <w:rsid w:val="0081417D"/>
    <w:rsid w:val="00815163"/>
    <w:rsid w:val="00815197"/>
    <w:rsid w:val="00815DCB"/>
    <w:rsid w:val="00816AE0"/>
    <w:rsid w:val="008233FB"/>
    <w:rsid w:val="008239DB"/>
    <w:rsid w:val="00826CB8"/>
    <w:rsid w:val="00833C5B"/>
    <w:rsid w:val="00841F55"/>
    <w:rsid w:val="00843D5C"/>
    <w:rsid w:val="00847368"/>
    <w:rsid w:val="00847DAD"/>
    <w:rsid w:val="008508D8"/>
    <w:rsid w:val="00851CEE"/>
    <w:rsid w:val="00853022"/>
    <w:rsid w:val="00853BA9"/>
    <w:rsid w:val="00856459"/>
    <w:rsid w:val="00860B07"/>
    <w:rsid w:val="00872979"/>
    <w:rsid w:val="00873C68"/>
    <w:rsid w:val="008821B6"/>
    <w:rsid w:val="00887461"/>
    <w:rsid w:val="008913CD"/>
    <w:rsid w:val="00895567"/>
    <w:rsid w:val="008969EC"/>
    <w:rsid w:val="008A0515"/>
    <w:rsid w:val="008A19F3"/>
    <w:rsid w:val="008A3C7E"/>
    <w:rsid w:val="008A447D"/>
    <w:rsid w:val="008A7235"/>
    <w:rsid w:val="008B1742"/>
    <w:rsid w:val="008B2FF6"/>
    <w:rsid w:val="008B3835"/>
    <w:rsid w:val="008B5671"/>
    <w:rsid w:val="008B57AD"/>
    <w:rsid w:val="008C0D47"/>
    <w:rsid w:val="008C30AA"/>
    <w:rsid w:val="008C320F"/>
    <w:rsid w:val="008C42DD"/>
    <w:rsid w:val="008C6310"/>
    <w:rsid w:val="008D08BD"/>
    <w:rsid w:val="008D1819"/>
    <w:rsid w:val="008D417C"/>
    <w:rsid w:val="008D47A6"/>
    <w:rsid w:val="008D6356"/>
    <w:rsid w:val="008E166E"/>
    <w:rsid w:val="008E5F6F"/>
    <w:rsid w:val="008E7D92"/>
    <w:rsid w:val="008E7E57"/>
    <w:rsid w:val="008F4105"/>
    <w:rsid w:val="008F6FA6"/>
    <w:rsid w:val="009035C6"/>
    <w:rsid w:val="00907058"/>
    <w:rsid w:val="0090747E"/>
    <w:rsid w:val="009078D1"/>
    <w:rsid w:val="00912AA6"/>
    <w:rsid w:val="009172F4"/>
    <w:rsid w:val="00920F4C"/>
    <w:rsid w:val="0092285C"/>
    <w:rsid w:val="00922A0E"/>
    <w:rsid w:val="00922DF4"/>
    <w:rsid w:val="009236FA"/>
    <w:rsid w:val="00924B2F"/>
    <w:rsid w:val="00930B24"/>
    <w:rsid w:val="00930F9E"/>
    <w:rsid w:val="00931494"/>
    <w:rsid w:val="0093696A"/>
    <w:rsid w:val="00937EA2"/>
    <w:rsid w:val="00940731"/>
    <w:rsid w:val="00941637"/>
    <w:rsid w:val="00942EDA"/>
    <w:rsid w:val="00944557"/>
    <w:rsid w:val="00946800"/>
    <w:rsid w:val="00946D4C"/>
    <w:rsid w:val="009477A2"/>
    <w:rsid w:val="0095069F"/>
    <w:rsid w:val="00950955"/>
    <w:rsid w:val="0095138C"/>
    <w:rsid w:val="00953E4B"/>
    <w:rsid w:val="00955863"/>
    <w:rsid w:val="00957C73"/>
    <w:rsid w:val="00962BF3"/>
    <w:rsid w:val="00962C40"/>
    <w:rsid w:val="0096798D"/>
    <w:rsid w:val="00967D0A"/>
    <w:rsid w:val="00970E98"/>
    <w:rsid w:val="0097284A"/>
    <w:rsid w:val="009730DA"/>
    <w:rsid w:val="0097494B"/>
    <w:rsid w:val="0097511E"/>
    <w:rsid w:val="00975222"/>
    <w:rsid w:val="00975DF3"/>
    <w:rsid w:val="0098081B"/>
    <w:rsid w:val="00980AF9"/>
    <w:rsid w:val="0098133E"/>
    <w:rsid w:val="00981AA6"/>
    <w:rsid w:val="009863FC"/>
    <w:rsid w:val="00986FD8"/>
    <w:rsid w:val="0098708B"/>
    <w:rsid w:val="009878E6"/>
    <w:rsid w:val="00990EAC"/>
    <w:rsid w:val="00991D11"/>
    <w:rsid w:val="0099717C"/>
    <w:rsid w:val="00997825"/>
    <w:rsid w:val="009A1A7D"/>
    <w:rsid w:val="009A1CB3"/>
    <w:rsid w:val="009A321B"/>
    <w:rsid w:val="009A4C95"/>
    <w:rsid w:val="009A6E89"/>
    <w:rsid w:val="009A77E0"/>
    <w:rsid w:val="009A78AA"/>
    <w:rsid w:val="009C08B2"/>
    <w:rsid w:val="009C15AC"/>
    <w:rsid w:val="009C15F4"/>
    <w:rsid w:val="009C193D"/>
    <w:rsid w:val="009C1CBC"/>
    <w:rsid w:val="009C1E84"/>
    <w:rsid w:val="009C2712"/>
    <w:rsid w:val="009C36DE"/>
    <w:rsid w:val="009C5201"/>
    <w:rsid w:val="009C62A8"/>
    <w:rsid w:val="009C6785"/>
    <w:rsid w:val="009D2B06"/>
    <w:rsid w:val="009D47F7"/>
    <w:rsid w:val="009D483E"/>
    <w:rsid w:val="009D5528"/>
    <w:rsid w:val="009D6117"/>
    <w:rsid w:val="009D667D"/>
    <w:rsid w:val="009D69EC"/>
    <w:rsid w:val="009E2FE2"/>
    <w:rsid w:val="009E7845"/>
    <w:rsid w:val="009F1C8A"/>
    <w:rsid w:val="009F23FC"/>
    <w:rsid w:val="009F447A"/>
    <w:rsid w:val="009F458B"/>
    <w:rsid w:val="009F59D7"/>
    <w:rsid w:val="00A0279B"/>
    <w:rsid w:val="00A04474"/>
    <w:rsid w:val="00A06116"/>
    <w:rsid w:val="00A10601"/>
    <w:rsid w:val="00A1099B"/>
    <w:rsid w:val="00A12BE7"/>
    <w:rsid w:val="00A14AD9"/>
    <w:rsid w:val="00A15639"/>
    <w:rsid w:val="00A16BF6"/>
    <w:rsid w:val="00A179D5"/>
    <w:rsid w:val="00A22E7D"/>
    <w:rsid w:val="00A26122"/>
    <w:rsid w:val="00A350E8"/>
    <w:rsid w:val="00A3550C"/>
    <w:rsid w:val="00A37745"/>
    <w:rsid w:val="00A43160"/>
    <w:rsid w:val="00A43971"/>
    <w:rsid w:val="00A43D43"/>
    <w:rsid w:val="00A44857"/>
    <w:rsid w:val="00A44B75"/>
    <w:rsid w:val="00A46FF7"/>
    <w:rsid w:val="00A50EA5"/>
    <w:rsid w:val="00A51A5D"/>
    <w:rsid w:val="00A52CF3"/>
    <w:rsid w:val="00A538A6"/>
    <w:rsid w:val="00A54F03"/>
    <w:rsid w:val="00A558D8"/>
    <w:rsid w:val="00A57D5D"/>
    <w:rsid w:val="00A631A3"/>
    <w:rsid w:val="00A6323D"/>
    <w:rsid w:val="00A63893"/>
    <w:rsid w:val="00A64A7D"/>
    <w:rsid w:val="00A650B2"/>
    <w:rsid w:val="00A6518F"/>
    <w:rsid w:val="00A66360"/>
    <w:rsid w:val="00A67E0B"/>
    <w:rsid w:val="00A70C76"/>
    <w:rsid w:val="00A7464D"/>
    <w:rsid w:val="00A774E2"/>
    <w:rsid w:val="00A80780"/>
    <w:rsid w:val="00A82498"/>
    <w:rsid w:val="00A84230"/>
    <w:rsid w:val="00A848D0"/>
    <w:rsid w:val="00A93B7E"/>
    <w:rsid w:val="00AA487E"/>
    <w:rsid w:val="00AA4ABD"/>
    <w:rsid w:val="00AA4B59"/>
    <w:rsid w:val="00AA50F6"/>
    <w:rsid w:val="00AB047F"/>
    <w:rsid w:val="00AB0AD9"/>
    <w:rsid w:val="00AB276B"/>
    <w:rsid w:val="00AB465D"/>
    <w:rsid w:val="00AB7875"/>
    <w:rsid w:val="00AC31C2"/>
    <w:rsid w:val="00AC354C"/>
    <w:rsid w:val="00AC4F31"/>
    <w:rsid w:val="00AC53A7"/>
    <w:rsid w:val="00AC5642"/>
    <w:rsid w:val="00AC6AE0"/>
    <w:rsid w:val="00AD0740"/>
    <w:rsid w:val="00AD1E5B"/>
    <w:rsid w:val="00AD2324"/>
    <w:rsid w:val="00AD34EB"/>
    <w:rsid w:val="00AD686B"/>
    <w:rsid w:val="00AD74DC"/>
    <w:rsid w:val="00AE4CE5"/>
    <w:rsid w:val="00AE5248"/>
    <w:rsid w:val="00AF478D"/>
    <w:rsid w:val="00AF6990"/>
    <w:rsid w:val="00AF7668"/>
    <w:rsid w:val="00B00F05"/>
    <w:rsid w:val="00B0172A"/>
    <w:rsid w:val="00B01C59"/>
    <w:rsid w:val="00B0462F"/>
    <w:rsid w:val="00B069E1"/>
    <w:rsid w:val="00B06B73"/>
    <w:rsid w:val="00B125F0"/>
    <w:rsid w:val="00B2466C"/>
    <w:rsid w:val="00B2644B"/>
    <w:rsid w:val="00B27F07"/>
    <w:rsid w:val="00B31339"/>
    <w:rsid w:val="00B3164A"/>
    <w:rsid w:val="00B32F9D"/>
    <w:rsid w:val="00B3354F"/>
    <w:rsid w:val="00B34984"/>
    <w:rsid w:val="00B35D3D"/>
    <w:rsid w:val="00B36C5A"/>
    <w:rsid w:val="00B37E6B"/>
    <w:rsid w:val="00B426FB"/>
    <w:rsid w:val="00B44FD5"/>
    <w:rsid w:val="00B55DF5"/>
    <w:rsid w:val="00B62D3F"/>
    <w:rsid w:val="00B63A5B"/>
    <w:rsid w:val="00B6451B"/>
    <w:rsid w:val="00B6574F"/>
    <w:rsid w:val="00B664D4"/>
    <w:rsid w:val="00B6663A"/>
    <w:rsid w:val="00B7174E"/>
    <w:rsid w:val="00B734D5"/>
    <w:rsid w:val="00B756A0"/>
    <w:rsid w:val="00B775B6"/>
    <w:rsid w:val="00B804BC"/>
    <w:rsid w:val="00B82B41"/>
    <w:rsid w:val="00B83BA3"/>
    <w:rsid w:val="00B84157"/>
    <w:rsid w:val="00B84BEA"/>
    <w:rsid w:val="00B92F58"/>
    <w:rsid w:val="00B97DC2"/>
    <w:rsid w:val="00BA00E1"/>
    <w:rsid w:val="00BA552F"/>
    <w:rsid w:val="00BB0350"/>
    <w:rsid w:val="00BB41FD"/>
    <w:rsid w:val="00BB45F2"/>
    <w:rsid w:val="00BB7AEE"/>
    <w:rsid w:val="00BC17B4"/>
    <w:rsid w:val="00BC283C"/>
    <w:rsid w:val="00BC76B6"/>
    <w:rsid w:val="00BD2B75"/>
    <w:rsid w:val="00BD442E"/>
    <w:rsid w:val="00BD4BC3"/>
    <w:rsid w:val="00BD5B61"/>
    <w:rsid w:val="00BD738C"/>
    <w:rsid w:val="00BE39B8"/>
    <w:rsid w:val="00BE61C7"/>
    <w:rsid w:val="00BE71FF"/>
    <w:rsid w:val="00BF0033"/>
    <w:rsid w:val="00BF44A4"/>
    <w:rsid w:val="00BF4BE3"/>
    <w:rsid w:val="00BF689C"/>
    <w:rsid w:val="00BF7BFF"/>
    <w:rsid w:val="00C035AA"/>
    <w:rsid w:val="00C07D07"/>
    <w:rsid w:val="00C105A1"/>
    <w:rsid w:val="00C10B2D"/>
    <w:rsid w:val="00C11E33"/>
    <w:rsid w:val="00C122F9"/>
    <w:rsid w:val="00C15BA7"/>
    <w:rsid w:val="00C1681F"/>
    <w:rsid w:val="00C17699"/>
    <w:rsid w:val="00C2408C"/>
    <w:rsid w:val="00C258AF"/>
    <w:rsid w:val="00C2648F"/>
    <w:rsid w:val="00C35782"/>
    <w:rsid w:val="00C37025"/>
    <w:rsid w:val="00C435ED"/>
    <w:rsid w:val="00C44F52"/>
    <w:rsid w:val="00C45322"/>
    <w:rsid w:val="00C52A0D"/>
    <w:rsid w:val="00C54F79"/>
    <w:rsid w:val="00C61DF4"/>
    <w:rsid w:val="00C65157"/>
    <w:rsid w:val="00C86701"/>
    <w:rsid w:val="00C8774D"/>
    <w:rsid w:val="00C92C19"/>
    <w:rsid w:val="00C9376A"/>
    <w:rsid w:val="00C93C3A"/>
    <w:rsid w:val="00C94706"/>
    <w:rsid w:val="00C96227"/>
    <w:rsid w:val="00CA1402"/>
    <w:rsid w:val="00CA462A"/>
    <w:rsid w:val="00CA46E3"/>
    <w:rsid w:val="00CB0DC3"/>
    <w:rsid w:val="00CB1422"/>
    <w:rsid w:val="00CB211A"/>
    <w:rsid w:val="00CC0EF3"/>
    <w:rsid w:val="00CC36A6"/>
    <w:rsid w:val="00CC3B6C"/>
    <w:rsid w:val="00CD1405"/>
    <w:rsid w:val="00CD462B"/>
    <w:rsid w:val="00CE0315"/>
    <w:rsid w:val="00CE03B0"/>
    <w:rsid w:val="00CE3A3D"/>
    <w:rsid w:val="00CE7A30"/>
    <w:rsid w:val="00CE7A85"/>
    <w:rsid w:val="00CE7EAF"/>
    <w:rsid w:val="00CF3B09"/>
    <w:rsid w:val="00CF49CE"/>
    <w:rsid w:val="00CF4EF6"/>
    <w:rsid w:val="00D03DFB"/>
    <w:rsid w:val="00D046C2"/>
    <w:rsid w:val="00D0476C"/>
    <w:rsid w:val="00D065A6"/>
    <w:rsid w:val="00D1204C"/>
    <w:rsid w:val="00D14E89"/>
    <w:rsid w:val="00D1695C"/>
    <w:rsid w:val="00D23EC8"/>
    <w:rsid w:val="00D24A5D"/>
    <w:rsid w:val="00D26A08"/>
    <w:rsid w:val="00D270A5"/>
    <w:rsid w:val="00D2756B"/>
    <w:rsid w:val="00D30C33"/>
    <w:rsid w:val="00D3115C"/>
    <w:rsid w:val="00D31A36"/>
    <w:rsid w:val="00D37FCB"/>
    <w:rsid w:val="00D4023D"/>
    <w:rsid w:val="00D4069A"/>
    <w:rsid w:val="00D42BA0"/>
    <w:rsid w:val="00D43A30"/>
    <w:rsid w:val="00D46F87"/>
    <w:rsid w:val="00D53CAA"/>
    <w:rsid w:val="00D54ECC"/>
    <w:rsid w:val="00D55D4A"/>
    <w:rsid w:val="00D664C5"/>
    <w:rsid w:val="00D67065"/>
    <w:rsid w:val="00D7189D"/>
    <w:rsid w:val="00D730CA"/>
    <w:rsid w:val="00D801DF"/>
    <w:rsid w:val="00D8278E"/>
    <w:rsid w:val="00D86307"/>
    <w:rsid w:val="00D876DB"/>
    <w:rsid w:val="00D911B7"/>
    <w:rsid w:val="00D93131"/>
    <w:rsid w:val="00D93411"/>
    <w:rsid w:val="00D94F64"/>
    <w:rsid w:val="00D95F60"/>
    <w:rsid w:val="00D978E4"/>
    <w:rsid w:val="00DA0B19"/>
    <w:rsid w:val="00DA1E16"/>
    <w:rsid w:val="00DA33AC"/>
    <w:rsid w:val="00DA64D0"/>
    <w:rsid w:val="00DA6582"/>
    <w:rsid w:val="00DA710A"/>
    <w:rsid w:val="00DB0DFE"/>
    <w:rsid w:val="00DB67CB"/>
    <w:rsid w:val="00DC22C2"/>
    <w:rsid w:val="00DC3ACD"/>
    <w:rsid w:val="00DC575A"/>
    <w:rsid w:val="00DC5FE1"/>
    <w:rsid w:val="00DD1532"/>
    <w:rsid w:val="00DD2B98"/>
    <w:rsid w:val="00DD3EE5"/>
    <w:rsid w:val="00DD4754"/>
    <w:rsid w:val="00DD4D55"/>
    <w:rsid w:val="00DD5B0E"/>
    <w:rsid w:val="00DE03C1"/>
    <w:rsid w:val="00DE18B5"/>
    <w:rsid w:val="00DE3535"/>
    <w:rsid w:val="00DE3927"/>
    <w:rsid w:val="00DF09F4"/>
    <w:rsid w:val="00E02E0B"/>
    <w:rsid w:val="00E0593E"/>
    <w:rsid w:val="00E14A47"/>
    <w:rsid w:val="00E208B0"/>
    <w:rsid w:val="00E22132"/>
    <w:rsid w:val="00E24D98"/>
    <w:rsid w:val="00E26720"/>
    <w:rsid w:val="00E268C4"/>
    <w:rsid w:val="00E316F6"/>
    <w:rsid w:val="00E36DF7"/>
    <w:rsid w:val="00E41AEE"/>
    <w:rsid w:val="00E42E56"/>
    <w:rsid w:val="00E431A6"/>
    <w:rsid w:val="00E4794F"/>
    <w:rsid w:val="00E508A7"/>
    <w:rsid w:val="00E50F28"/>
    <w:rsid w:val="00E515E1"/>
    <w:rsid w:val="00E54F2E"/>
    <w:rsid w:val="00E6010A"/>
    <w:rsid w:val="00E60A44"/>
    <w:rsid w:val="00E61B22"/>
    <w:rsid w:val="00E666EA"/>
    <w:rsid w:val="00E66B48"/>
    <w:rsid w:val="00E7044B"/>
    <w:rsid w:val="00E74087"/>
    <w:rsid w:val="00E75FC7"/>
    <w:rsid w:val="00E80984"/>
    <w:rsid w:val="00E828F1"/>
    <w:rsid w:val="00E85CEA"/>
    <w:rsid w:val="00E8651B"/>
    <w:rsid w:val="00E8690C"/>
    <w:rsid w:val="00E87B91"/>
    <w:rsid w:val="00E90E53"/>
    <w:rsid w:val="00E93513"/>
    <w:rsid w:val="00E95B3D"/>
    <w:rsid w:val="00E976E7"/>
    <w:rsid w:val="00E97C53"/>
    <w:rsid w:val="00EA50C1"/>
    <w:rsid w:val="00EA6493"/>
    <w:rsid w:val="00EA70F3"/>
    <w:rsid w:val="00EA7476"/>
    <w:rsid w:val="00EB0651"/>
    <w:rsid w:val="00EB1F89"/>
    <w:rsid w:val="00EB1FC2"/>
    <w:rsid w:val="00EB39DC"/>
    <w:rsid w:val="00EB6A0B"/>
    <w:rsid w:val="00EC14DF"/>
    <w:rsid w:val="00EC1BB9"/>
    <w:rsid w:val="00EC27F0"/>
    <w:rsid w:val="00EC3977"/>
    <w:rsid w:val="00ED3B32"/>
    <w:rsid w:val="00ED4484"/>
    <w:rsid w:val="00ED6B45"/>
    <w:rsid w:val="00ED7346"/>
    <w:rsid w:val="00ED77F3"/>
    <w:rsid w:val="00ED7880"/>
    <w:rsid w:val="00EE45D4"/>
    <w:rsid w:val="00EE7EF5"/>
    <w:rsid w:val="00EF1410"/>
    <w:rsid w:val="00F05BB5"/>
    <w:rsid w:val="00F113BF"/>
    <w:rsid w:val="00F120D7"/>
    <w:rsid w:val="00F14D04"/>
    <w:rsid w:val="00F20633"/>
    <w:rsid w:val="00F20ED0"/>
    <w:rsid w:val="00F2337D"/>
    <w:rsid w:val="00F25908"/>
    <w:rsid w:val="00F25D9A"/>
    <w:rsid w:val="00F26E37"/>
    <w:rsid w:val="00F32A7C"/>
    <w:rsid w:val="00F34ACA"/>
    <w:rsid w:val="00F34EC4"/>
    <w:rsid w:val="00F374E5"/>
    <w:rsid w:val="00F4271F"/>
    <w:rsid w:val="00F45349"/>
    <w:rsid w:val="00F47B4E"/>
    <w:rsid w:val="00F5534E"/>
    <w:rsid w:val="00F55DB6"/>
    <w:rsid w:val="00F6042B"/>
    <w:rsid w:val="00F62DCD"/>
    <w:rsid w:val="00F63CD0"/>
    <w:rsid w:val="00F700C0"/>
    <w:rsid w:val="00F7451A"/>
    <w:rsid w:val="00F745DD"/>
    <w:rsid w:val="00F76B03"/>
    <w:rsid w:val="00F76EBD"/>
    <w:rsid w:val="00F8397F"/>
    <w:rsid w:val="00F8478E"/>
    <w:rsid w:val="00F84AC0"/>
    <w:rsid w:val="00F84B99"/>
    <w:rsid w:val="00F84D48"/>
    <w:rsid w:val="00F85769"/>
    <w:rsid w:val="00F8700A"/>
    <w:rsid w:val="00F91124"/>
    <w:rsid w:val="00F926A6"/>
    <w:rsid w:val="00F96F94"/>
    <w:rsid w:val="00FA2DD5"/>
    <w:rsid w:val="00FA3223"/>
    <w:rsid w:val="00FA6956"/>
    <w:rsid w:val="00FB0572"/>
    <w:rsid w:val="00FB05EA"/>
    <w:rsid w:val="00FC00AB"/>
    <w:rsid w:val="00FC09CB"/>
    <w:rsid w:val="00FC6FAD"/>
    <w:rsid w:val="00FD0C4A"/>
    <w:rsid w:val="00FD2680"/>
    <w:rsid w:val="00FD73B1"/>
    <w:rsid w:val="00FE0953"/>
    <w:rsid w:val="00FE1807"/>
    <w:rsid w:val="00FE1E46"/>
    <w:rsid w:val="00FE3919"/>
    <w:rsid w:val="00FE5319"/>
    <w:rsid w:val="00FE55C2"/>
    <w:rsid w:val="00FE77D9"/>
    <w:rsid w:val="00FE7B7E"/>
    <w:rsid w:val="00FF0146"/>
    <w:rsid w:val="00FF117B"/>
    <w:rsid w:val="00FF56DB"/>
    <w:rsid w:val="07177A84"/>
    <w:rsid w:val="0F030047"/>
    <w:rsid w:val="2DDF2CFF"/>
    <w:rsid w:val="309BC5F6"/>
    <w:rsid w:val="30B9DD65"/>
    <w:rsid w:val="339F39E7"/>
    <w:rsid w:val="34A1791B"/>
    <w:rsid w:val="53A057EF"/>
    <w:rsid w:val="650829A6"/>
    <w:rsid w:val="6D85F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D8FCA5"/>
  <w15:docId w15:val="{578F0BFC-B3FC-4A50-90A3-6B308151E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locked="1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vgu_Text"/>
    <w:qFormat/>
    <w:rsid w:val="009E2FE2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uiPriority w:val="9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2"/>
    <w:link w:val="2"/>
    <w:uiPriority w:val="9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2"/>
    <w:link w:val="3"/>
    <w:uiPriority w:val="9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0">
    <w:name w:val="List Paragraph"/>
    <w:aliases w:val="vgu_List1"/>
    <w:basedOn w:val="a1"/>
    <w:link w:val="a5"/>
    <w:uiPriority w:val="34"/>
    <w:qFormat/>
    <w:rsid w:val="006D46A3"/>
    <w:pPr>
      <w:keepLines/>
      <w:numPr>
        <w:numId w:val="1"/>
      </w:numPr>
      <w:tabs>
        <w:tab w:val="left" w:pos="1276"/>
      </w:tabs>
      <w:spacing w:before="0"/>
      <w:ind w:left="0" w:firstLine="851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6D46A3"/>
    <w:rPr>
      <w:rFonts w:ascii="Times New Roman" w:hAnsi="Times New Roman"/>
      <w:sz w:val="24"/>
    </w:rPr>
  </w:style>
  <w:style w:type="paragraph" w:customStyle="1" w:styleId="vguList2">
    <w:name w:val="vgu_List2"/>
    <w:basedOn w:val="a0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0"/>
    <w:rsid w:val="006819D3"/>
    <w:pPr>
      <w:numPr>
        <w:numId w:val="4"/>
      </w:numPr>
      <w:spacing w:before="240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1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3"/>
    <w:uiPriority w:val="5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C9622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1"/>
    <w:next w:val="a1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C9622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224E38"/>
    <w:pPr>
      <w:tabs>
        <w:tab w:val="left" w:pos="-4678"/>
        <w:tab w:val="left" w:pos="1985"/>
        <w:tab w:val="right" w:leader="dot" w:pos="10206"/>
      </w:tabs>
      <w:suppressAutoHyphens/>
      <w:spacing w:before="0" w:line="276" w:lineRule="auto"/>
      <w:ind w:left="1985" w:right="566" w:hanging="1985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1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1"/>
    <w:link w:val="af0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8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2"/>
    <w:rsid w:val="00C17A21"/>
    <w:rPr>
      <w:szCs w:val="24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1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1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paragraph" w:styleId="afc">
    <w:name w:val="No Spacing"/>
    <w:uiPriority w:val="1"/>
    <w:qFormat/>
    <w:locked/>
    <w:rsid w:val="00E42E56"/>
    <w:pPr>
      <w:spacing w:after="0" w:line="240" w:lineRule="auto"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paragraph" w:styleId="afd">
    <w:name w:val="Normal (Web)"/>
    <w:basedOn w:val="a1"/>
    <w:uiPriority w:val="99"/>
    <w:unhideWhenUsed/>
    <w:rsid w:val="00533018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styleId="afe">
    <w:name w:val="Strong"/>
    <w:basedOn w:val="a2"/>
    <w:uiPriority w:val="22"/>
    <w:qFormat/>
    <w:rsid w:val="00533018"/>
    <w:rPr>
      <w:b/>
      <w:bCs/>
    </w:rPr>
  </w:style>
  <w:style w:type="paragraph" w:customStyle="1" w:styleId="HeaderandFooter">
    <w:name w:val="Header and Footer"/>
    <w:basedOn w:val="a1"/>
    <w:qFormat/>
    <w:rsid w:val="00527AD4"/>
    <w:pPr>
      <w:suppressAutoHyphens/>
      <w:spacing w:before="0" w:after="160" w:line="254" w:lineRule="auto"/>
      <w:ind w:firstLine="0"/>
      <w:contextualSpacing w:val="0"/>
      <w:jc w:val="left"/>
    </w:pPr>
    <w:rPr>
      <w:rFonts w:ascii="Calibri" w:eastAsia="Calibri" w:hAnsi="Calibri" w:cs="Calibri"/>
      <w:sz w:val="22"/>
    </w:rPr>
  </w:style>
  <w:style w:type="character" w:customStyle="1" w:styleId="normaltextrun">
    <w:name w:val="normaltextrun"/>
    <w:basedOn w:val="a2"/>
    <w:rsid w:val="00A46FF7"/>
  </w:style>
  <w:style w:type="character" w:customStyle="1" w:styleId="scxw44627691">
    <w:name w:val="scxw44627691"/>
    <w:basedOn w:val="a2"/>
    <w:rsid w:val="00A46FF7"/>
  </w:style>
  <w:style w:type="character" w:customStyle="1" w:styleId="eop">
    <w:name w:val="eop"/>
    <w:basedOn w:val="a2"/>
    <w:rsid w:val="00CD462B"/>
  </w:style>
  <w:style w:type="character" w:styleId="aff">
    <w:name w:val="Unresolved Mention"/>
    <w:basedOn w:val="a2"/>
    <w:uiPriority w:val="99"/>
    <w:semiHidden/>
    <w:unhideWhenUsed/>
    <w:rsid w:val="00F25D9A"/>
    <w:rPr>
      <w:color w:val="605E5C"/>
      <w:shd w:val="clear" w:color="auto" w:fill="E1DFDD"/>
    </w:rPr>
  </w:style>
  <w:style w:type="character" w:styleId="aff0">
    <w:name w:val="FollowedHyperlink"/>
    <w:basedOn w:val="a2"/>
    <w:uiPriority w:val="99"/>
    <w:semiHidden/>
    <w:unhideWhenUsed/>
    <w:rsid w:val="003B5533"/>
    <w:rPr>
      <w:color w:val="800080" w:themeColor="followedHyperlink"/>
      <w:u w:val="single"/>
    </w:rPr>
  </w:style>
  <w:style w:type="paragraph" w:styleId="HTML">
    <w:name w:val="HTML Preformatted"/>
    <w:basedOn w:val="a1"/>
    <w:link w:val="HTML0"/>
    <w:uiPriority w:val="99"/>
    <w:semiHidden/>
    <w:unhideWhenUsed/>
    <w:rsid w:val="003B55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  <w:ind w:firstLine="0"/>
      <w:contextualSpacing w:val="0"/>
      <w:jc w:val="left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3B5533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token">
    <w:name w:val="token"/>
    <w:basedOn w:val="a2"/>
    <w:rsid w:val="003B55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12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4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9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80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1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.burakov\Documents\&#1051;&#1080;&#1095;&#1085;&#1086;&#1077;\&#1050;&#1086;&#1096;&#1082;&#1080;&#1085;\&#1058;&#1088;&#1072;&#1085;&#1089;&#1085;&#1077;&#1092;&#1090;&#1100;\&#1042;&#1103;&#1090;&#1043;&#1059;%2003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2D355A2-1939-4879-96C4-49CFD3AE6CB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ВятГУ 03.dotx</Template>
  <TotalTime>504</TotalTime>
  <Pages>10</Pages>
  <Words>1247</Words>
  <Characters>7113</Characters>
  <Application>Microsoft Office Word</Application>
  <DocSecurity>0</DocSecurity>
  <Lines>59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Шаблон отчетных документов</vt:lpstr>
      <vt:lpstr>Шаблон отчетных документов</vt:lpstr>
    </vt:vector>
  </TitlesOfParts>
  <Manager>Земцов А.</Manager>
  <Company>Вятский Государственный Университет</Company>
  <LinksUpToDate>false</LinksUpToDate>
  <CharactersWithSpaces>8344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отчетных документов</dc:title>
  <dc:subject>Транснефть</dc:subject>
  <dc:creator>Дмитрий Корчёмкин</dc:creator>
  <cp:keywords/>
  <dc:description/>
  <cp:lastModifiedBy>Дмитрий Корчёмкин</cp:lastModifiedBy>
  <cp:revision>22</cp:revision>
  <cp:lastPrinted>2025-04-03T08:40:00Z</cp:lastPrinted>
  <dcterms:created xsi:type="dcterms:W3CDTF">2025-09-10T15:45:00Z</dcterms:created>
  <dcterms:modified xsi:type="dcterms:W3CDTF">2026-09-14T14:40:00Z</dcterms:modified>
  <cp:category>Шаблоны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