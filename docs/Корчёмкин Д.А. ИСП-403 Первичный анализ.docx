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1BD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 w:cs="Times New Roman"/>
          <w:color w:val="000000"/>
          <w:sz w:val="28"/>
          <w:szCs w:val="28"/>
        </w:rPr>
      </w:pPr>
      <w:bookmarkStart w:id="0" w:name="OLE_LINK2"/>
      <w:bookmarkStart w:id="1" w:name="OLE_LINK3"/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4D774DE1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4F39211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F379481" w14:textId="77777777" w:rsidR="00CD462B" w:rsidRPr="00AD686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5248FC4B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503A482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7CAF236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FBAB313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8748EE3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7A9A49AB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0C090F99" w14:textId="77777777" w:rsidR="009F23FC" w:rsidRDefault="009F23FC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</w:p>
    <w:p w14:paraId="52A81867" w14:textId="77777777" w:rsidR="00CD462B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Первичный анализ продукта</w:t>
      </w:r>
    </w:p>
    <w:p w14:paraId="15BD0DA0" w14:textId="77777777" w:rsidR="00CD462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color w:val="000000"/>
          <w:sz w:val="28"/>
          <w:szCs w:val="28"/>
        </w:rPr>
      </w:pPr>
    </w:p>
    <w:p w14:paraId="10C05D50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3EC883A7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2D6F8359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14:paraId="2A0EB377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bookmarkEnd w:id="0"/>
    <w:bookmarkEnd w:id="1"/>
    <w:p w14:paraId="1107B6AC" w14:textId="77777777" w:rsidR="00CD462B" w:rsidRDefault="00DC3ACD" w:rsidP="00AC6AE0">
      <w:pPr>
        <w:pStyle w:val="1"/>
        <w:ind w:firstLine="709"/>
      </w:pPr>
      <w:r>
        <w:lastRenderedPageBreak/>
        <w:t>Бизнес-проблема</w:t>
      </w:r>
    </w:p>
    <w:p w14:paraId="6FF7A12C" w14:textId="77777777" w:rsidR="00AC6AE0" w:rsidRDefault="004A38EA" w:rsidP="00AC6AE0">
      <w:pPr>
        <w:ind w:firstLine="709"/>
      </w:pPr>
      <w:r>
        <w:t>Компаниям, которые занимаются выездным ремонтом и обслуживанием, сложно эффективно обрабатывать заявки: они поступают через разные каналы и теряются, не всегда понятно, принята ли заявка компанией и подтвердил ли её исполнитель, а контроль загрузки сотрудников практически отсутствует. Клиенты, в свою очередь, тратят время на поиск исполнителей через объявления и мессенджеры, не имея возможности быстро сравнить компании и специалистов и не зная, взята ли их заявка в работу. Система решает эти проблемы, объединяя на одном сайте две части: публичный каталог компаний и специалистов с отзывами для клиентов и рабочее место компании для приёма, назначения и подтверждения заявок.</w:t>
      </w:r>
    </w:p>
    <w:p w14:paraId="09EF1A23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4CA5BA6" w14:textId="77777777" w:rsidR="00DC3ACD" w:rsidRDefault="00DC3ACD" w:rsidP="00AC6AE0">
      <w:pPr>
        <w:pStyle w:val="1"/>
        <w:ind w:firstLine="709"/>
      </w:pPr>
      <w:r>
        <w:lastRenderedPageBreak/>
        <w:t>Цель системы</w:t>
      </w:r>
    </w:p>
    <w:p w14:paraId="522ACC37" w14:textId="77777777" w:rsidR="00DC3ACD" w:rsidRDefault="004A38EA" w:rsidP="00AC6AE0">
      <w:pPr>
        <w:ind w:firstLine="709"/>
      </w:pPr>
      <w:r>
        <w:t>Целью системы является сокращение числа потерянных и необработанных заявок на выездные работы, а также времени, которое клиент тратит на поиск исполнителя. Для этого каждая заявка проходит через фиксированную цепочку подтверждений (сначала компания, затем специалист), а клиент и сотрудники компании в любой момент видят, на каком этапе находится заявка.</w:t>
      </w:r>
    </w:p>
    <w:p w14:paraId="4EE93CCF" w14:textId="77777777" w:rsidR="00DC3ACD" w:rsidRDefault="00DC3AC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4CEC171" w14:textId="77777777" w:rsidR="00DC3ACD" w:rsidRDefault="00DC3ACD" w:rsidP="00AC6AE0">
      <w:pPr>
        <w:pStyle w:val="1"/>
        <w:ind w:firstLine="709"/>
      </w:pPr>
      <w:r>
        <w:lastRenderedPageBreak/>
        <w:t>Стейкхолдеры</w:t>
      </w:r>
    </w:p>
    <w:p w14:paraId="6ADFE9A2" w14:textId="77777777" w:rsidR="00DC3ACD" w:rsidRDefault="00DC3ACD" w:rsidP="00AC6AE0">
      <w:pPr>
        <w:ind w:firstLine="709"/>
      </w:pPr>
      <w:r>
        <w:t>К стейкхолдерам относятся</w:t>
      </w:r>
    </w:p>
    <w:p w14:paraId="2B12E709" w14:textId="77777777" w:rsidR="00DC3ACD" w:rsidRDefault="00B00F05" w:rsidP="00AC6AE0">
      <w:pPr>
        <w:pStyle w:val="2"/>
        <w:ind w:firstLine="709"/>
      </w:pPr>
      <w:r>
        <w:t>Владелец компании</w:t>
      </w:r>
    </w:p>
    <w:p w14:paraId="0F360F6D" w14:textId="77777777" w:rsidR="00B00F05" w:rsidRDefault="00B00F05" w:rsidP="00C07D07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Человек, который регистрирует компанию и управляет ею на уровне бизнеса.</w:t>
      </w:r>
    </w:p>
    <w:p w14:paraId="27FA8332" w14:textId="77777777" w:rsidR="00DC3ACD" w:rsidRPr="00B00F05" w:rsidRDefault="001D5A6E" w:rsidP="00C07D07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Пользовательские истории:</w:t>
      </w:r>
    </w:p>
    <w:p w14:paraId="5087CA4A" w14:textId="77777777" w:rsidR="00DC3ACD" w:rsidRDefault="00B00F05" w:rsidP="00C07D07">
      <w:pPr>
        <w:pStyle w:val="a0"/>
        <w:ind w:firstLine="709"/>
      </w:pPr>
      <w:r>
        <w:t>зарегистрировать свою компанию на платформе, чтобы начать принимать заявки;</w:t>
      </w:r>
    </w:p>
    <w:p w14:paraId="04684A69" w14:textId="77777777" w:rsidR="00DC3ACD" w:rsidRDefault="00570CE8" w:rsidP="00570CE8">
      <w:pPr>
        <w:pStyle w:val="a0"/>
      </w:pPr>
      <w:r>
        <w:t>редактировать профиль компании (описание, города работы, контакты), чтобы клиенты видели актуальную информацию;</w:t>
      </w:r>
    </w:p>
    <w:p w14:paraId="2FFB433C" w14:textId="77777777" w:rsidR="00DC3ACD" w:rsidRDefault="00570CE8" w:rsidP="00570CE8">
      <w:pPr>
        <w:pStyle w:val="a0"/>
      </w:pPr>
      <w:r>
        <w:t>добавлять и удалять специалистов и диспетчеров, чтобы управлять составом команды;</w:t>
      </w:r>
    </w:p>
    <w:p w14:paraId="554F2B43" w14:textId="734956B4" w:rsidR="00DC3ACD" w:rsidRDefault="00570CE8" w:rsidP="00570CE8">
      <w:pPr>
        <w:pStyle w:val="a0"/>
      </w:pPr>
      <w:r>
        <w:t>просматривать историю заявок компании и детали каждой заявки, чтобы контролировать работу сотрудников;</w:t>
      </w:r>
    </w:p>
    <w:p w14:paraId="5EAAE4C6" w14:textId="796FA5E2" w:rsidR="00DC3ACD" w:rsidRDefault="00C07D07" w:rsidP="003B5476">
      <w:pPr>
        <w:pStyle w:val="a0"/>
        <w:ind w:firstLine="709"/>
      </w:pPr>
      <w:r>
        <w:t>просматривать отзывы о компании и её специалистах, чтобы оценивать качество работы.</w:t>
      </w:r>
    </w:p>
    <w:p w14:paraId="5D1763A8" w14:textId="77777777" w:rsidR="00DC3ACD" w:rsidRDefault="00B00F05" w:rsidP="00AC6AE0">
      <w:pPr>
        <w:pStyle w:val="2"/>
        <w:ind w:firstLine="709"/>
      </w:pPr>
      <w:r>
        <w:t>Диспетчер</w:t>
      </w:r>
    </w:p>
    <w:p w14:paraId="65571B2A" w14:textId="77777777" w:rsidR="00B00F05" w:rsidRDefault="00B00F05" w:rsidP="00C07D07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Сотрудник компании, который принимает входящие заявки и распределяет их между специалистами.</w:t>
      </w:r>
    </w:p>
    <w:p w14:paraId="59BA131E" w14:textId="77777777" w:rsidR="00DC3ACD" w:rsidRPr="00B00F05" w:rsidRDefault="001D5A6E" w:rsidP="00C07D07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Пользовательские истории:</w:t>
      </w:r>
    </w:p>
    <w:p w14:paraId="527C3F36" w14:textId="77777777" w:rsidR="00DC3ACD" w:rsidRDefault="00C07D07" w:rsidP="00C07D07">
      <w:pPr>
        <w:pStyle w:val="a0"/>
        <w:ind w:firstLine="709"/>
      </w:pPr>
      <w:r>
        <w:t>видеть все входящие заявки компании и получать уведомления о новых, чтобы не пропускать обращения клиентов;</w:t>
      </w:r>
    </w:p>
    <w:p w14:paraId="0391E83E" w14:textId="77777777" w:rsidR="00DC3ACD" w:rsidRDefault="00C07D07" w:rsidP="00C07D07">
      <w:pPr>
        <w:pStyle w:val="a0"/>
        <w:ind w:firstLine="709"/>
      </w:pPr>
      <w:r>
        <w:t>принимать или отклонять заявку, чтобы клиент быстро получил ответ;</w:t>
      </w:r>
    </w:p>
    <w:p w14:paraId="0F873C09" w14:textId="77777777" w:rsidR="00DC3ACD" w:rsidRDefault="00C07D07" w:rsidP="00C07D07">
      <w:pPr>
        <w:pStyle w:val="a0"/>
        <w:ind w:firstLine="709"/>
      </w:pPr>
      <w:r>
        <w:t>назначать принятую заявку специалисту вручную или по рекомендации системы, чтобы выбрать подходящего исполнителя;</w:t>
      </w:r>
    </w:p>
    <w:p w14:paraId="5216F0DF" w14:textId="77777777" w:rsidR="00DC3ACD" w:rsidRDefault="00C07D07" w:rsidP="00C07D07">
      <w:pPr>
        <w:pStyle w:val="a0"/>
        <w:ind w:firstLine="709"/>
      </w:pPr>
      <w:r>
        <w:t>видеть загрузку и расписание специалистов, чтобы избегать наложений;</w:t>
      </w:r>
    </w:p>
    <w:p w14:paraId="55237F6A" w14:textId="77777777" w:rsidR="00DC3ACD" w:rsidRDefault="00C07D07" w:rsidP="00C07D07">
      <w:pPr>
        <w:pStyle w:val="a0"/>
        <w:ind w:firstLine="709"/>
      </w:pPr>
      <w:r>
        <w:t>получать от системы предложение другого специалиста, если назначенный отказался, чтобы быстро переназначить заявку;</w:t>
      </w:r>
    </w:p>
    <w:p w14:paraId="4DDBEEA2" w14:textId="77777777" w:rsidR="001D74CF" w:rsidRDefault="00C07D07" w:rsidP="001D74CF">
      <w:pPr>
        <w:pStyle w:val="a0"/>
        <w:ind w:firstLine="709"/>
      </w:pPr>
      <w:r>
        <w:t>видеть заявки, ожидающие ответа компании или подтверждения специалиста, чтобы ни одна заявка не осталась без внимания.</w:t>
      </w:r>
    </w:p>
    <w:p w14:paraId="095E90A0" w14:textId="77777777" w:rsidR="001D74CF" w:rsidRDefault="001D74CF" w:rsidP="001D74CF">
      <w:pPr>
        <w:pStyle w:val="a0"/>
        <w:numPr>
          <w:ilvl w:val="0"/>
          <w:numId w:val="0"/>
        </w:numPr>
        <w:ind w:left="709"/>
      </w:pPr>
    </w:p>
    <w:p w14:paraId="4F78C17F" w14:textId="77777777" w:rsidR="003B5476" w:rsidRDefault="003B5476" w:rsidP="001D74CF">
      <w:pPr>
        <w:pStyle w:val="a0"/>
        <w:numPr>
          <w:ilvl w:val="0"/>
          <w:numId w:val="0"/>
        </w:numPr>
        <w:ind w:left="709"/>
      </w:pPr>
    </w:p>
    <w:p w14:paraId="0BDF0074" w14:textId="77777777" w:rsidR="00FE1E46" w:rsidRDefault="00B00F05" w:rsidP="00C07D07">
      <w:pPr>
        <w:pStyle w:val="2"/>
        <w:ind w:firstLine="709"/>
      </w:pPr>
      <w:r>
        <w:lastRenderedPageBreak/>
        <w:t>Специалист</w:t>
      </w:r>
    </w:p>
    <w:p w14:paraId="052109B5" w14:textId="77777777" w:rsidR="00C07D07" w:rsidRDefault="00C07D07" w:rsidP="00C07D07">
      <w:pPr>
        <w:pStyle w:val="afd"/>
        <w:spacing w:before="240" w:beforeAutospacing="0" w:after="0" w:afterAutospacing="0" w:line="360" w:lineRule="auto"/>
        <w:ind w:firstLine="709"/>
      </w:pPr>
      <w:r>
        <w:t>Сотрудник компании, который выполняет выездные работы.</w:t>
      </w:r>
    </w:p>
    <w:p w14:paraId="5F7E14A2" w14:textId="77777777" w:rsidR="00C07D07" w:rsidRDefault="00C07D07" w:rsidP="00C07D07">
      <w:pPr>
        <w:pStyle w:val="afd"/>
        <w:spacing w:before="0" w:beforeAutospacing="0" w:after="0" w:afterAutospacing="0" w:line="360" w:lineRule="auto"/>
        <w:ind w:firstLine="709"/>
      </w:pPr>
      <w:r>
        <w:t>Пользовательские истории:</w:t>
      </w:r>
    </w:p>
    <w:p w14:paraId="02EA6751" w14:textId="777777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>
        <w:t xml:space="preserve">видеть список своих назначенных заявок, чтобы планировать рабочий день и избегать пересечений по времени; </w:t>
      </w:r>
    </w:p>
    <w:p w14:paraId="758A4771" w14:textId="777777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>
        <w:t xml:space="preserve">получать уведомления о новых назначениях, чтобы своевременно реагировать на заявки; </w:t>
      </w:r>
    </w:p>
    <w:p w14:paraId="54E3C305" w14:textId="777777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>
        <w:t>подтверждать или отклонять назначенную заявку и при подтверждении фиксировать дату и время визита, чтобы компания и клиент знали, что заявка принята;</w:t>
      </w:r>
    </w:p>
    <w:p w14:paraId="40BD893B" w14:textId="777777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>
        <w:t xml:space="preserve">видеть контактные данные и адрес клиента, чтобы связаться с ним и выехать на место; </w:t>
      </w:r>
    </w:p>
    <w:p w14:paraId="42468449" w14:textId="77777777" w:rsidR="00C07D07" w:rsidRPr="00C07D07" w:rsidRDefault="00655D62" w:rsidP="00C07D07">
      <w:pPr>
        <w:pStyle w:val="a0"/>
        <w:numPr>
          <w:ilvl w:val="0"/>
          <w:numId w:val="7"/>
        </w:numPr>
        <w:ind w:left="0" w:firstLine="709"/>
      </w:pPr>
      <w:r>
        <w:t>менять статус заявки («В работе», «Завершена»), чтобы фиксировать ход выполнения;</w:t>
      </w:r>
    </w:p>
    <w:p w14:paraId="264DB4EB" w14:textId="77777777" w:rsidR="00FE1E46" w:rsidRDefault="00655D62" w:rsidP="001D74CF">
      <w:pPr>
        <w:pStyle w:val="a0"/>
        <w:numPr>
          <w:ilvl w:val="0"/>
          <w:numId w:val="7"/>
        </w:numPr>
        <w:ind w:left="0" w:firstLine="709"/>
      </w:pPr>
      <w:r>
        <w:t xml:space="preserve">заполнять короткий отчёт после выполнения работ, чтобы закрыть заявку; </w:t>
      </w:r>
    </w:p>
    <w:p w14:paraId="0E227164" w14:textId="77777777" w:rsidR="00FE1E46" w:rsidRDefault="00655D62" w:rsidP="00C07D07">
      <w:pPr>
        <w:pStyle w:val="a0"/>
        <w:numPr>
          <w:ilvl w:val="0"/>
          <w:numId w:val="7"/>
        </w:numPr>
        <w:ind w:left="0" w:firstLine="709"/>
      </w:pPr>
      <w:r>
        <w:t>вести свой профиль (описание, специализация, фото выполненных работ), чтобы привлечь клиентов.</w:t>
      </w:r>
    </w:p>
    <w:p w14:paraId="5A64D0E2" w14:textId="77777777" w:rsidR="004A0236" w:rsidRDefault="004A0236" w:rsidP="004A0236">
      <w:pPr>
        <w:pStyle w:val="2"/>
        <w:spacing w:before="480"/>
        <w:ind w:firstLine="709"/>
      </w:pPr>
      <w:r>
        <w:t xml:space="preserve">Клиент </w:t>
      </w:r>
    </w:p>
    <w:p w14:paraId="68AE59D9" w14:textId="77777777" w:rsidR="004A0236" w:rsidRDefault="004A0236" w:rsidP="004A0236">
      <w:pPr>
        <w:ind w:firstLine="709"/>
      </w:pPr>
      <w:r>
        <w:t xml:space="preserve">Человек, которому нужны выездные услуги. </w:t>
      </w:r>
    </w:p>
    <w:p w14:paraId="03B9BB51" w14:textId="77777777" w:rsidR="004A0236" w:rsidRDefault="004A0236" w:rsidP="004A0236">
      <w:pPr>
        <w:ind w:firstLine="709"/>
      </w:pPr>
      <w:r>
        <w:rPr>
          <w:rFonts w:eastAsia="Times New Roman" w:cs="Times New Roman"/>
          <w:szCs w:val="24"/>
        </w:rPr>
        <w:t>Пользовательские истории</w:t>
      </w:r>
      <w:r>
        <w:t xml:space="preserve">: </w:t>
      </w:r>
    </w:p>
    <w:p w14:paraId="0753D1F8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  <w:contextualSpacing w:val="0"/>
      </w:pPr>
      <w:r>
        <w:t>просматривать каталог компаний своего города, страницы компаний и профили их специалистов, чтобы выбрать проверенного исполнителя;</w:t>
      </w:r>
    </w:p>
    <w:p w14:paraId="35AACBC5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создать заявку с описанием проблемы, адресом и желаемым временем и отправить её сразу в выбранную компанию, чтобы заказать услугу;</w:t>
      </w:r>
    </w:p>
    <w:p w14:paraId="745812A4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создать заявку без выбора компании и получить от системы 2–3 подходящих варианта с отметкой рекомендуемой, чтобы быстро найти исполнителя;</w:t>
      </w:r>
    </w:p>
    <w:p w14:paraId="71D001C1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отслеживать статус своей заявки (принята компанией, специалист подтвердил дату и время, в работе, завершена), чтобы знать, на каком этапе она находится;</w:t>
      </w:r>
    </w:p>
    <w:p w14:paraId="53E043C5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получать уведомления на сайте и по email об изменении статуса заявки, чтобы быть в курсе хода выполнения;</w:t>
      </w:r>
    </w:p>
    <w:p w14:paraId="5D94C3BE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получать уведомление, если компания отклонила заявку или не ответила вовремя, чтобы выбрать другую компанию;</w:t>
      </w:r>
    </w:p>
    <w:p w14:paraId="2F262E6F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t>отменить заявку до начала работ, чтобы не вызывать специалиста, если услуга больше не нужна;</w:t>
      </w:r>
    </w:p>
    <w:p w14:paraId="66D02D11" w14:textId="77777777" w:rsidR="004A0236" w:rsidRDefault="004A0236" w:rsidP="004A0236">
      <w:pPr>
        <w:pStyle w:val="a0"/>
        <w:numPr>
          <w:ilvl w:val="0"/>
          <w:numId w:val="8"/>
        </w:numPr>
        <w:ind w:left="0" w:firstLine="709"/>
      </w:pPr>
      <w:r>
        <w:lastRenderedPageBreak/>
        <w:t>оставить отзыв и оценку компании и специалисту после выполнения работ, чтобы помочь другим клиентам и дать обратную связь.</w:t>
      </w:r>
    </w:p>
    <w:p w14:paraId="5B5DCFB9" w14:textId="77777777" w:rsidR="00FE1E46" w:rsidRDefault="00FE1E46" w:rsidP="0056120B">
      <w:pPr>
        <w:pStyle w:val="1"/>
        <w:ind w:firstLine="709"/>
      </w:pPr>
      <w:r>
        <w:lastRenderedPageBreak/>
        <w:t>Границы системы</w:t>
      </w:r>
    </w:p>
    <w:p w14:paraId="38F6D149" w14:textId="77777777" w:rsidR="0056120B" w:rsidRDefault="0056120B" w:rsidP="0056120B">
      <w:pPr>
        <w:ind w:firstLine="709"/>
      </w:pPr>
      <w:r>
        <w:t>В систему входит:</w:t>
      </w:r>
    </w:p>
    <w:p w14:paraId="6FC7B8A1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регистрация компаний, создание учётных записей специалистов и диспетчеров;</w:t>
      </w:r>
    </w:p>
    <w:p w14:paraId="5C02F3E5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публичный каталог компаний с фильтрацией по городу, страницы компаний и профили специалистов;</w:t>
      </w:r>
    </w:p>
    <w:p w14:paraId="78537852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создание заявки клиентом: напрямую в выбранную компанию или с подбором компаний системой (2–3 варианта);</w:t>
      </w:r>
    </w:p>
    <w:p w14:paraId="353BE3B7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принятие или отклонение заявки компанией (диспетчером) и контроль срока ответа;</w:t>
      </w:r>
    </w:p>
    <w:p w14:paraId="559BBC1F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назначение заявок специалистам (вручную и с рекомендациями), подтверждение или отказ специалиста и переназначение;</w:t>
      </w:r>
    </w:p>
    <w:p w14:paraId="528CC688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управление статусами заявок и ведение истории их изменений;</w:t>
      </w:r>
    </w:p>
    <w:p w14:paraId="7DA91E01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расписание специалистов и контроль наложений;</w:t>
      </w:r>
    </w:p>
    <w:p w14:paraId="5BF0FAF5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короткие отчёты специалистов после выполнения работ;</w:t>
      </w:r>
    </w:p>
    <w:p w14:paraId="46D866BD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отзывы и оценки (компании и специалиста) по завершённым заявкам;</w:t>
      </w:r>
    </w:p>
    <w:p w14:paraId="76EA436A" w14:textId="77777777" w:rsidR="0056120B" w:rsidRP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уведомления на сайте и по email;</w:t>
      </w:r>
    </w:p>
    <w:p w14:paraId="142922C9" w14:textId="04C190E7" w:rsidR="0056120B" w:rsidRDefault="0056120B" w:rsidP="0056120B">
      <w:pPr>
        <w:pStyle w:val="a0"/>
        <w:numPr>
          <w:ilvl w:val="0"/>
          <w:numId w:val="9"/>
        </w:numPr>
        <w:ind w:left="0" w:firstLine="709"/>
      </w:pPr>
      <w:r>
        <w:t>история заявок компании</w:t>
      </w:r>
      <w:r w:rsidR="00F610E4">
        <w:t xml:space="preserve"> </w:t>
      </w:r>
      <w:r>
        <w:t>для владельца компании.</w:t>
      </w:r>
    </w:p>
    <w:p w14:paraId="09283471" w14:textId="77777777" w:rsidR="0056120B" w:rsidRDefault="0056120B" w:rsidP="0056120B">
      <w:pPr>
        <w:spacing w:before="0"/>
        <w:ind w:firstLine="709"/>
      </w:pPr>
      <w:r>
        <w:t>Остается во внешней среде:</w:t>
      </w:r>
    </w:p>
    <w:p w14:paraId="66708819" w14:textId="77777777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фактическое выполнение ремонтных и сервисных работ;</w:t>
      </w:r>
    </w:p>
    <w:p w14:paraId="06221801" w14:textId="77777777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физическое перемещение специалистов к клиенту и контроль их местоположения;</w:t>
      </w:r>
    </w:p>
    <w:p w14:paraId="64FF8792" w14:textId="77777777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проверка компаний и модерация отзывов силами платформы;</w:t>
      </w:r>
    </w:p>
    <w:p w14:paraId="3A00E87F" w14:textId="77777777" w:rsidR="0056120B" w:rsidRPr="0056120B" w:rsidRDefault="0056120B" w:rsidP="0056120B">
      <w:pPr>
        <w:pStyle w:val="a0"/>
        <w:numPr>
          <w:ilvl w:val="0"/>
          <w:numId w:val="10"/>
        </w:numPr>
        <w:ind w:left="0" w:firstLine="709"/>
      </w:pPr>
      <w:r>
        <w:t>оплата услуг;</w:t>
      </w:r>
    </w:p>
    <w:p w14:paraId="4FE41EA9" w14:textId="77777777" w:rsidR="00FE1E46" w:rsidRDefault="0056120B" w:rsidP="00B804BC">
      <w:pPr>
        <w:pStyle w:val="a0"/>
        <w:numPr>
          <w:ilvl w:val="0"/>
          <w:numId w:val="10"/>
        </w:numPr>
        <w:ind w:left="0" w:firstLine="709"/>
      </w:pPr>
      <w:r>
        <w:t>бухгалтерия, налоги и юридическое оформление документов.</w:t>
      </w:r>
      <w:r>
        <w:br w:type="page"/>
      </w:r>
    </w:p>
    <w:p w14:paraId="7D792104" w14:textId="77777777" w:rsidR="00FE1E46" w:rsidRDefault="00FE1E46" w:rsidP="00C07D07">
      <w:pPr>
        <w:pStyle w:val="1"/>
        <w:ind w:firstLine="709"/>
      </w:pPr>
      <w:r>
        <w:lastRenderedPageBreak/>
        <w:t>Необходимые данные</w:t>
      </w:r>
    </w:p>
    <w:p w14:paraId="2AF49EAD" w14:textId="77777777" w:rsidR="00C45322" w:rsidRDefault="00FE1E46" w:rsidP="00C45322">
      <w:pPr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Для работы системы требуются данные, представленные в таблице 1. </w:t>
      </w:r>
    </w:p>
    <w:p w14:paraId="05780F05" w14:textId="77777777" w:rsidR="00B84BEA" w:rsidRPr="00C45322" w:rsidRDefault="00B84BEA" w:rsidP="00C45322">
      <w:pPr>
        <w:ind w:firstLine="0"/>
        <w:rPr>
          <w:rFonts w:eastAsia="Times New Roman" w:cs="Times New Roman"/>
          <w:szCs w:val="24"/>
        </w:rPr>
      </w:pPr>
      <w:r>
        <w:t>Таблица 1 – Данные и их источники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B84BEA" w14:paraId="4F738ABE" w14:textId="77777777" w:rsidTr="00B84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97" w:type="dxa"/>
          </w:tcPr>
          <w:p w14:paraId="69E4E0D2" w14:textId="77777777" w:rsidR="00B84BEA" w:rsidRPr="00F96F94" w:rsidRDefault="00B84BEA" w:rsidP="00B84BEA">
            <w:pPr>
              <w:pStyle w:val="vgutTableText"/>
            </w:pPr>
            <w:r>
              <w:t>Данные</w:t>
            </w:r>
          </w:p>
        </w:tc>
        <w:tc>
          <w:tcPr>
            <w:tcW w:w="5098" w:type="dxa"/>
          </w:tcPr>
          <w:p w14:paraId="0C91C65D" w14:textId="77777777" w:rsidR="00B84BEA" w:rsidRPr="00F96F94" w:rsidRDefault="00B84BEA" w:rsidP="00B84BEA">
            <w:pPr>
              <w:pStyle w:val="vgutTableText"/>
            </w:pPr>
            <w:r>
              <w:t>Источник</w:t>
            </w:r>
          </w:p>
        </w:tc>
      </w:tr>
      <w:tr w:rsidR="00B84BEA" w14:paraId="4E56AA4B" w14:textId="77777777" w:rsidTr="00B84BEA">
        <w:trPr>
          <w:cantSplit/>
        </w:trPr>
        <w:tc>
          <w:tcPr>
            <w:tcW w:w="5097" w:type="dxa"/>
          </w:tcPr>
          <w:p w14:paraId="1E9E7444" w14:textId="77777777" w:rsidR="00B804BC" w:rsidRPr="00B804BC" w:rsidRDefault="00B804BC" w:rsidP="00B804BC">
            <w:pPr>
              <w:pStyle w:val="vgutTableText"/>
            </w:pPr>
            <w:r>
              <w:t xml:space="preserve">Учётные данные пользователей </w:t>
            </w:r>
          </w:p>
          <w:p w14:paraId="3FDF14FE" w14:textId="77777777" w:rsidR="00B84BEA" w:rsidRDefault="00B84BEA" w:rsidP="00B84BEA">
            <w:pPr>
              <w:pStyle w:val="vgutTableText"/>
            </w:pPr>
          </w:p>
        </w:tc>
        <w:tc>
          <w:tcPr>
            <w:tcW w:w="5098" w:type="dxa"/>
          </w:tcPr>
          <w:p w14:paraId="6C352844" w14:textId="77777777" w:rsidR="00B84BEA" w:rsidRDefault="00B804BC" w:rsidP="00B84BEA">
            <w:pPr>
              <w:pStyle w:val="vgutTableText"/>
            </w:pPr>
            <w:r>
              <w:t>Вводятся пользователем при регистрации; хранятся в собственной базе данных</w:t>
            </w:r>
          </w:p>
        </w:tc>
      </w:tr>
      <w:tr w:rsidR="00B84BEA" w14:paraId="3E084EE4" w14:textId="77777777" w:rsidTr="00B84BEA">
        <w:trPr>
          <w:cantSplit/>
        </w:trPr>
        <w:tc>
          <w:tcPr>
            <w:tcW w:w="5097" w:type="dxa"/>
          </w:tcPr>
          <w:p w14:paraId="6DCFE72B" w14:textId="77777777" w:rsidR="00B804BC" w:rsidRPr="00B804BC" w:rsidRDefault="00B804BC" w:rsidP="00B804BC">
            <w:pPr>
              <w:pStyle w:val="vgutTableText"/>
            </w:pPr>
            <w:r>
              <w:t xml:space="preserve">Данные о компании </w:t>
            </w:r>
          </w:p>
          <w:p w14:paraId="5BE45A59" w14:textId="77777777" w:rsidR="00B84BEA" w:rsidRDefault="00B84BEA" w:rsidP="00B84BEA">
            <w:pPr>
              <w:pStyle w:val="vgutTableText"/>
            </w:pPr>
          </w:p>
        </w:tc>
        <w:tc>
          <w:tcPr>
            <w:tcW w:w="5098" w:type="dxa"/>
          </w:tcPr>
          <w:p w14:paraId="626B00BD" w14:textId="77777777" w:rsidR="00B84BEA" w:rsidRDefault="00B804BC" w:rsidP="00B84BEA">
            <w:pPr>
              <w:pStyle w:val="vgutTableText"/>
            </w:pPr>
            <w:r>
              <w:t>Вводятся владельцем компании при регистрации и редактировании профиля (название, описание, города, контакты)</w:t>
            </w:r>
          </w:p>
        </w:tc>
      </w:tr>
      <w:tr w:rsidR="00B84BEA" w14:paraId="066DE72C" w14:textId="77777777" w:rsidTr="00B84BEA">
        <w:trPr>
          <w:cantSplit/>
        </w:trPr>
        <w:tc>
          <w:tcPr>
            <w:tcW w:w="5097" w:type="dxa"/>
          </w:tcPr>
          <w:p w14:paraId="5FC760CF" w14:textId="77777777" w:rsidR="00B804BC" w:rsidRPr="00B804BC" w:rsidRDefault="00B804BC" w:rsidP="00B804BC">
            <w:pPr>
              <w:pStyle w:val="vgutTableText"/>
            </w:pPr>
            <w:r>
              <w:t>Данные о специалистах и диспетчерах</w:t>
            </w:r>
          </w:p>
        </w:tc>
        <w:tc>
          <w:tcPr>
            <w:tcW w:w="5098" w:type="dxa"/>
          </w:tcPr>
          <w:p w14:paraId="7ED9D92F" w14:textId="77777777" w:rsidR="00B84BEA" w:rsidRDefault="00B804BC" w:rsidP="00B84BEA">
            <w:pPr>
              <w:pStyle w:val="vgutTableText"/>
            </w:pPr>
            <w:r>
              <w:t>Вводятся владельцем компании при добавлении специалиста или диспетчера</w:t>
            </w:r>
          </w:p>
        </w:tc>
      </w:tr>
      <w:tr w:rsidR="00B84BEA" w14:paraId="19C25189" w14:textId="77777777" w:rsidTr="00B84BEA">
        <w:trPr>
          <w:cantSplit/>
        </w:trPr>
        <w:tc>
          <w:tcPr>
            <w:tcW w:w="5097" w:type="dxa"/>
          </w:tcPr>
          <w:p w14:paraId="414A49A4" w14:textId="77777777" w:rsidR="00B804BC" w:rsidRPr="00B804BC" w:rsidRDefault="00B804BC" w:rsidP="00B804BC">
            <w:pPr>
              <w:pStyle w:val="vgutTableText"/>
            </w:pPr>
            <w:r>
              <w:t>Профили специалистов (описание, специализация, фото выполненных работ)</w:t>
            </w:r>
          </w:p>
        </w:tc>
        <w:tc>
          <w:tcPr>
            <w:tcW w:w="5098" w:type="dxa"/>
          </w:tcPr>
          <w:p w14:paraId="59F7FD6E" w14:textId="77777777" w:rsidR="00B84BEA" w:rsidRDefault="00B804BC" w:rsidP="00B84BEA">
            <w:pPr>
              <w:pStyle w:val="vgutTableText"/>
            </w:pPr>
            <w:r>
              <w:t>Вводятся специалистом или владельцем компании</w:t>
            </w:r>
          </w:p>
        </w:tc>
      </w:tr>
      <w:tr w:rsidR="00B84BEA" w14:paraId="4060614F" w14:textId="77777777" w:rsidTr="00B84BEA">
        <w:trPr>
          <w:cantSplit/>
        </w:trPr>
        <w:tc>
          <w:tcPr>
            <w:tcW w:w="5097" w:type="dxa"/>
          </w:tcPr>
          <w:p w14:paraId="4EBEAFD0" w14:textId="77777777" w:rsidR="00B84BEA" w:rsidRDefault="00B804BC" w:rsidP="00B84BEA">
            <w:pPr>
              <w:pStyle w:val="vgutTableText"/>
            </w:pPr>
            <w:r>
              <w:t>Параметры заявки (тип услуги, описание проблемы, адрес, желаемое время, контакты клиента)</w:t>
            </w:r>
          </w:p>
        </w:tc>
        <w:tc>
          <w:tcPr>
            <w:tcW w:w="5098" w:type="dxa"/>
          </w:tcPr>
          <w:p w14:paraId="046B9D80" w14:textId="77777777" w:rsidR="00B804BC" w:rsidRPr="00B804BC" w:rsidRDefault="00B804BC" w:rsidP="00B804BC">
            <w:pPr>
              <w:pStyle w:val="vgutTableText"/>
            </w:pPr>
            <w:r>
              <w:t>Вводятся клиентом при создании заявки</w:t>
            </w:r>
          </w:p>
          <w:p w14:paraId="2F85F04C" w14:textId="77777777" w:rsidR="00B84BEA" w:rsidRDefault="00B84BEA" w:rsidP="00B84BEA">
            <w:pPr>
              <w:pStyle w:val="vgutTableText"/>
            </w:pPr>
          </w:p>
        </w:tc>
      </w:tr>
      <w:tr w:rsidR="00B84BEA" w14:paraId="710F75FF" w14:textId="77777777" w:rsidTr="00B84BEA">
        <w:trPr>
          <w:cantSplit/>
        </w:trPr>
        <w:tc>
          <w:tcPr>
            <w:tcW w:w="5097" w:type="dxa"/>
          </w:tcPr>
          <w:p w14:paraId="4C81FB66" w14:textId="77777777" w:rsidR="00B84BEA" w:rsidRDefault="00B804BC" w:rsidP="00B84BEA">
            <w:pPr>
              <w:pStyle w:val="vgutTableText"/>
            </w:pPr>
            <w:r>
              <w:t>Дата и время визита</w:t>
            </w:r>
          </w:p>
        </w:tc>
        <w:tc>
          <w:tcPr>
            <w:tcW w:w="5098" w:type="dxa"/>
          </w:tcPr>
          <w:p w14:paraId="319660E1" w14:textId="77777777" w:rsidR="00B804BC" w:rsidRPr="00B804BC" w:rsidRDefault="00B804BC" w:rsidP="00B804BC">
            <w:pPr>
              <w:pStyle w:val="vgutTableText"/>
            </w:pPr>
            <w:r>
              <w:t>Фиксируются специалистом при подтверждении заявки</w:t>
            </w:r>
          </w:p>
        </w:tc>
      </w:tr>
      <w:tr w:rsidR="00B84BEA" w14:paraId="6BCB6F66" w14:textId="77777777" w:rsidTr="00B84BEA">
        <w:trPr>
          <w:cantSplit/>
        </w:trPr>
        <w:tc>
          <w:tcPr>
            <w:tcW w:w="5097" w:type="dxa"/>
          </w:tcPr>
          <w:p w14:paraId="792EA4CE" w14:textId="77777777" w:rsidR="00B84BEA" w:rsidRDefault="00B804BC" w:rsidP="00B84BEA">
            <w:pPr>
              <w:pStyle w:val="vgutTableText"/>
            </w:pPr>
            <w:r>
              <w:t>Выбор компании клиентом</w:t>
            </w:r>
          </w:p>
        </w:tc>
        <w:tc>
          <w:tcPr>
            <w:tcW w:w="5098" w:type="dxa"/>
          </w:tcPr>
          <w:p w14:paraId="0D7565B4" w14:textId="77777777" w:rsidR="00B84BEA" w:rsidRDefault="00B804BC" w:rsidP="00B84BEA">
            <w:pPr>
              <w:pStyle w:val="vgutTableText"/>
            </w:pPr>
            <w:r>
              <w:t>Указывается клиентом из списка компаний своего города или выбирается им из вариантов, предложенных системой</w:t>
            </w:r>
          </w:p>
        </w:tc>
      </w:tr>
      <w:tr w:rsidR="00B84BEA" w14:paraId="1C36D076" w14:textId="77777777" w:rsidTr="00B84BEA">
        <w:trPr>
          <w:cantSplit/>
        </w:trPr>
        <w:tc>
          <w:tcPr>
            <w:tcW w:w="5097" w:type="dxa"/>
          </w:tcPr>
          <w:p w14:paraId="767D810E" w14:textId="77777777" w:rsidR="00B84BEA" w:rsidRDefault="00B804BC" w:rsidP="00B84BEA">
            <w:pPr>
              <w:pStyle w:val="vgutTableText"/>
            </w:pPr>
            <w:r>
              <w:t>Назначение специалиста на заявку</w:t>
            </w:r>
          </w:p>
        </w:tc>
        <w:tc>
          <w:tcPr>
            <w:tcW w:w="5098" w:type="dxa"/>
          </w:tcPr>
          <w:p w14:paraId="47CCF098" w14:textId="77777777" w:rsidR="00B84BEA" w:rsidRDefault="00B804BC" w:rsidP="00B84BEA">
            <w:pPr>
              <w:pStyle w:val="vgutTableText"/>
            </w:pPr>
            <w:r>
              <w:t>Указывается диспетчером или формируется системой на основе рекомендаций; при отказе специалиста система предлагает другого</w:t>
            </w:r>
          </w:p>
        </w:tc>
      </w:tr>
      <w:tr w:rsidR="00B84BEA" w14:paraId="1F8D8759" w14:textId="77777777" w:rsidTr="00B84BEA">
        <w:trPr>
          <w:cantSplit/>
        </w:trPr>
        <w:tc>
          <w:tcPr>
            <w:tcW w:w="5097" w:type="dxa"/>
          </w:tcPr>
          <w:p w14:paraId="7DE7FF27" w14:textId="77777777" w:rsidR="00B84BEA" w:rsidRDefault="00B804BC" w:rsidP="00B84BEA">
            <w:pPr>
              <w:pStyle w:val="vgutTableText"/>
            </w:pPr>
            <w:r>
              <w:t>Статусы заявки</w:t>
            </w:r>
          </w:p>
        </w:tc>
        <w:tc>
          <w:tcPr>
            <w:tcW w:w="5098" w:type="dxa"/>
          </w:tcPr>
          <w:p w14:paraId="48347587" w14:textId="77777777" w:rsidR="00B84BEA" w:rsidRDefault="0013247B" w:rsidP="00B84BEA">
            <w:pPr>
              <w:pStyle w:val="vgutTableText"/>
            </w:pPr>
            <w:r>
              <w:t>Формируются и изменяются системой и пользователями (клиентом, диспетчером, специалистом) в процессе обработки заявки в порядке, описанном в требованиях</w:t>
            </w:r>
          </w:p>
        </w:tc>
      </w:tr>
      <w:tr w:rsidR="00B84BEA" w14:paraId="327AF1AE" w14:textId="77777777" w:rsidTr="00B84BEA">
        <w:trPr>
          <w:cantSplit/>
        </w:trPr>
        <w:tc>
          <w:tcPr>
            <w:tcW w:w="5097" w:type="dxa"/>
          </w:tcPr>
          <w:p w14:paraId="138E29DE" w14:textId="77777777" w:rsidR="00B84BEA" w:rsidRDefault="00B804BC" w:rsidP="00B84BEA">
            <w:pPr>
              <w:pStyle w:val="vgutTableText"/>
            </w:pPr>
            <w:r>
              <w:t>История заявки (смены статусов с временем и пользователем, назначенный специалист)</w:t>
            </w:r>
          </w:p>
        </w:tc>
        <w:tc>
          <w:tcPr>
            <w:tcW w:w="5098" w:type="dxa"/>
          </w:tcPr>
          <w:p w14:paraId="4FE8D688" w14:textId="77777777" w:rsidR="00B84BEA" w:rsidRDefault="0013247B" w:rsidP="00B84BEA">
            <w:pPr>
              <w:pStyle w:val="vgutTableText"/>
            </w:pPr>
            <w:r>
              <w:t>Формируется системой автоматически при каждом действии с заявкой</w:t>
            </w:r>
          </w:p>
        </w:tc>
      </w:tr>
      <w:tr w:rsidR="00B804BC" w14:paraId="7B1EAD59" w14:textId="77777777" w:rsidTr="00B84BEA">
        <w:trPr>
          <w:cantSplit/>
        </w:trPr>
        <w:tc>
          <w:tcPr>
            <w:tcW w:w="5097" w:type="dxa"/>
          </w:tcPr>
          <w:p w14:paraId="3196649F" w14:textId="77777777" w:rsidR="00B804BC" w:rsidRPr="00B804BC" w:rsidRDefault="00B804BC" w:rsidP="00B804BC">
            <w:pPr>
              <w:pStyle w:val="vgutTableText"/>
            </w:pPr>
            <w:r>
              <w:t>Расписание и загрузка специалистов</w:t>
            </w:r>
          </w:p>
        </w:tc>
        <w:tc>
          <w:tcPr>
            <w:tcW w:w="5098" w:type="dxa"/>
          </w:tcPr>
          <w:p w14:paraId="719EFB61" w14:textId="77777777" w:rsidR="00B804BC" w:rsidRDefault="00B804BC" w:rsidP="00B84BEA">
            <w:pPr>
              <w:pStyle w:val="vgutTableText"/>
            </w:pPr>
            <w:r>
              <w:t>Формируется системой на основе назначенных заявок</w:t>
            </w:r>
          </w:p>
        </w:tc>
      </w:tr>
      <w:tr w:rsidR="00B804BC" w14:paraId="152D0990" w14:textId="77777777" w:rsidTr="00B84BEA">
        <w:trPr>
          <w:cantSplit/>
        </w:trPr>
        <w:tc>
          <w:tcPr>
            <w:tcW w:w="5097" w:type="dxa"/>
          </w:tcPr>
          <w:p w14:paraId="62ED2BF0" w14:textId="77777777" w:rsidR="00B804BC" w:rsidRPr="00B804BC" w:rsidRDefault="00B804BC" w:rsidP="00B804BC">
            <w:pPr>
              <w:pStyle w:val="vgutTableText"/>
            </w:pPr>
            <w:r>
              <w:t>Отчёт специалиста (выполненные работы, использованные материалы)</w:t>
            </w:r>
          </w:p>
        </w:tc>
        <w:tc>
          <w:tcPr>
            <w:tcW w:w="5098" w:type="dxa"/>
          </w:tcPr>
          <w:p w14:paraId="3FBB72B9" w14:textId="77777777" w:rsidR="00B804BC" w:rsidRDefault="00B804BC" w:rsidP="00B84BEA">
            <w:pPr>
              <w:pStyle w:val="vgutTableText"/>
            </w:pPr>
            <w:r>
              <w:t>Вводится специалистом после завершения работ</w:t>
            </w:r>
          </w:p>
        </w:tc>
      </w:tr>
      <w:tr w:rsidR="00B804BC" w14:paraId="2D6BDEB3" w14:textId="77777777" w:rsidTr="00B84BEA">
        <w:trPr>
          <w:cantSplit/>
        </w:trPr>
        <w:tc>
          <w:tcPr>
            <w:tcW w:w="5097" w:type="dxa"/>
          </w:tcPr>
          <w:p w14:paraId="7BD4916E" w14:textId="77777777" w:rsidR="00B804BC" w:rsidRPr="00B804BC" w:rsidRDefault="00B804BC" w:rsidP="00B804BC">
            <w:pPr>
              <w:pStyle w:val="vgutTableText"/>
            </w:pPr>
            <w:r>
              <w:t>Отзывы и оценки</w:t>
            </w:r>
          </w:p>
        </w:tc>
        <w:tc>
          <w:tcPr>
            <w:tcW w:w="5098" w:type="dxa"/>
          </w:tcPr>
          <w:p w14:paraId="24DC2B0A" w14:textId="77777777" w:rsidR="00B804BC" w:rsidRDefault="00B804BC" w:rsidP="00B84BEA">
            <w:pPr>
              <w:pStyle w:val="vgutTableText"/>
            </w:pPr>
            <w:r>
              <w:t>Вводятся клиентом после завершения заявки</w:t>
            </w:r>
          </w:p>
        </w:tc>
      </w:tr>
      <w:tr w:rsidR="00B804BC" w14:paraId="1C96D837" w14:textId="77777777" w:rsidTr="00B84BEA">
        <w:trPr>
          <w:cantSplit/>
        </w:trPr>
        <w:tc>
          <w:tcPr>
            <w:tcW w:w="5097" w:type="dxa"/>
          </w:tcPr>
          <w:p w14:paraId="1E4B381F" w14:textId="77777777" w:rsidR="00B804BC" w:rsidRPr="00B804BC" w:rsidRDefault="00B804BC" w:rsidP="00B804BC">
            <w:pPr>
              <w:pStyle w:val="vgutTableText"/>
            </w:pPr>
            <w:r>
              <w:t>Уведомления</w:t>
            </w:r>
          </w:p>
        </w:tc>
        <w:tc>
          <w:tcPr>
            <w:tcW w:w="5098" w:type="dxa"/>
          </w:tcPr>
          <w:p w14:paraId="46B4AE7D" w14:textId="77777777" w:rsidR="00B804BC" w:rsidRDefault="00B804BC" w:rsidP="00B84BEA">
            <w:pPr>
              <w:pStyle w:val="vgutTableText"/>
            </w:pPr>
            <w:r>
              <w:t>Формируются системой при изменении статусов и событиях; отображаются на сайте и отправляются на email</w:t>
            </w:r>
          </w:p>
        </w:tc>
      </w:tr>
    </w:tbl>
    <w:p w14:paraId="64D45611" w14:textId="77777777" w:rsidR="00224149" w:rsidRDefault="00224149" w:rsidP="00C07D07">
      <w:pPr>
        <w:pStyle w:val="1"/>
        <w:ind w:firstLine="709"/>
      </w:pPr>
      <w:r>
        <w:lastRenderedPageBreak/>
        <w:t>Основные риски</w:t>
      </w:r>
    </w:p>
    <w:p w14:paraId="40F6BC38" w14:textId="77777777" w:rsidR="003C2AA6" w:rsidRDefault="003C2AA6" w:rsidP="00C07D07">
      <w:pPr>
        <w:ind w:firstLine="709"/>
      </w:pPr>
      <w:r>
        <w:t>Основные риски представлены в таблице 2.</w:t>
      </w:r>
    </w:p>
    <w:p w14:paraId="549F755A" w14:textId="77777777" w:rsidR="003C2AA6" w:rsidRPr="003C2AA6" w:rsidRDefault="003C2AA6" w:rsidP="00C45322">
      <w:pPr>
        <w:pStyle w:val="vgutTableName"/>
        <w:spacing w:line="360" w:lineRule="auto"/>
      </w:pPr>
      <w:r>
        <w:t>Таблица 2 – Основные риски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251D8E27" w14:textId="77777777" w:rsidTr="00224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97" w:type="dxa"/>
          </w:tcPr>
          <w:p w14:paraId="0465E2B4" w14:textId="77777777" w:rsidR="003C2AA6" w:rsidRPr="00F96F94" w:rsidRDefault="003C2AA6" w:rsidP="003C2AA6">
            <w:pPr>
              <w:pStyle w:val="vgutTableText"/>
            </w:pPr>
            <w:r>
              <w:t>Причина</w:t>
            </w:r>
          </w:p>
        </w:tc>
        <w:tc>
          <w:tcPr>
            <w:tcW w:w="5098" w:type="dxa"/>
          </w:tcPr>
          <w:p w14:paraId="53B6C12C" w14:textId="77777777" w:rsidR="003C2AA6" w:rsidRPr="00F96F94" w:rsidRDefault="003C2AA6" w:rsidP="003C2AA6">
            <w:pPr>
              <w:pStyle w:val="vgutTableText"/>
            </w:pPr>
            <w:r>
              <w:t>Последствие</w:t>
            </w:r>
          </w:p>
        </w:tc>
      </w:tr>
      <w:tr w:rsidR="003C2AA6" w14:paraId="25900BE6" w14:textId="77777777" w:rsidTr="00224149">
        <w:trPr>
          <w:cantSplit/>
        </w:trPr>
        <w:tc>
          <w:tcPr>
            <w:tcW w:w="5097" w:type="dxa"/>
          </w:tcPr>
          <w:p w14:paraId="79E3277C" w14:textId="77777777" w:rsidR="003C2AA6" w:rsidRDefault="000526BB" w:rsidP="003C2AA6">
            <w:pPr>
              <w:pStyle w:val="vgutTableText"/>
            </w:pPr>
            <w:r>
              <w:t>Пользователи не увидят уведомления на сайте или письма на email вовремя</w:t>
            </w:r>
          </w:p>
        </w:tc>
        <w:tc>
          <w:tcPr>
            <w:tcW w:w="5098" w:type="dxa"/>
          </w:tcPr>
          <w:p w14:paraId="1A6EBE87" w14:textId="77777777" w:rsidR="003C2AA6" w:rsidRDefault="000526BB" w:rsidP="003C2AA6">
            <w:pPr>
              <w:pStyle w:val="vgutTableText"/>
            </w:pPr>
            <w:r>
              <w:t>Пропущенные заявки, задержки в обработке и снижение оперативности всей системы</w:t>
            </w:r>
          </w:p>
        </w:tc>
      </w:tr>
      <w:tr w:rsidR="003C2AA6" w14:paraId="1562ED69" w14:textId="77777777" w:rsidTr="00224149">
        <w:trPr>
          <w:cantSplit/>
        </w:trPr>
        <w:tc>
          <w:tcPr>
            <w:tcW w:w="5097" w:type="dxa"/>
          </w:tcPr>
          <w:p w14:paraId="22253BA4" w14:textId="77777777" w:rsidR="003C2AA6" w:rsidRDefault="000526BB" w:rsidP="003C2AA6">
            <w:pPr>
              <w:pStyle w:val="vgutTableText"/>
            </w:pPr>
            <w:r>
              <w:t>Система будет предлагать неподходящие компании или специалистов (по навыкам, загрузке или городу)</w:t>
            </w:r>
          </w:p>
        </w:tc>
        <w:tc>
          <w:tcPr>
            <w:tcW w:w="5098" w:type="dxa"/>
          </w:tcPr>
          <w:p w14:paraId="096DC831" w14:textId="77777777" w:rsidR="000526BB" w:rsidRPr="000526BB" w:rsidRDefault="000526BB" w:rsidP="000526BB">
            <w:pPr>
              <w:pStyle w:val="vgutTableText"/>
            </w:pPr>
            <w:r>
              <w:t>Рост числа отказов, негативные отзывы и снижение качества сервиса</w:t>
            </w:r>
          </w:p>
          <w:p w14:paraId="53A5A976" w14:textId="77777777" w:rsidR="003C2AA6" w:rsidRDefault="003C2AA6" w:rsidP="003C2AA6">
            <w:pPr>
              <w:pStyle w:val="vgutTableText"/>
            </w:pPr>
          </w:p>
        </w:tc>
      </w:tr>
      <w:tr w:rsidR="003C2AA6" w14:paraId="65CF0752" w14:textId="77777777" w:rsidTr="00224149">
        <w:trPr>
          <w:cantSplit/>
        </w:trPr>
        <w:tc>
          <w:tcPr>
            <w:tcW w:w="5097" w:type="dxa"/>
          </w:tcPr>
          <w:p w14:paraId="0F3A8AF2" w14:textId="77777777" w:rsidR="003C2AA6" w:rsidRDefault="000526BB" w:rsidP="003C2AA6">
            <w:pPr>
              <w:pStyle w:val="vgutTableText"/>
            </w:pPr>
            <w:r>
              <w:t>Из-за сбоев или ручных ошибок заявки будут пересекаться по времени</w:t>
            </w:r>
          </w:p>
        </w:tc>
        <w:tc>
          <w:tcPr>
            <w:tcW w:w="5098" w:type="dxa"/>
          </w:tcPr>
          <w:p w14:paraId="53F1296C" w14:textId="77777777" w:rsidR="003C2AA6" w:rsidRDefault="000526BB" w:rsidP="003C2AA6">
            <w:pPr>
              <w:pStyle w:val="vgutTableText"/>
            </w:pPr>
            <w:r>
              <w:t>Специалисты не смогут выполнить часть работ, клиенты останутся без услуг</w:t>
            </w:r>
          </w:p>
        </w:tc>
      </w:tr>
      <w:tr w:rsidR="003C2AA6" w14:paraId="72554E4D" w14:textId="77777777" w:rsidTr="00224149">
        <w:trPr>
          <w:cantSplit/>
        </w:trPr>
        <w:tc>
          <w:tcPr>
            <w:tcW w:w="5097" w:type="dxa"/>
          </w:tcPr>
          <w:p w14:paraId="5258D4FE" w14:textId="77777777" w:rsidR="003C2AA6" w:rsidRDefault="000526BB" w:rsidP="003C2AA6">
            <w:pPr>
              <w:pStyle w:val="vgutTableText"/>
            </w:pPr>
            <w:r>
              <w:t>Система может показывать устаревший или неправильный статус заявки</w:t>
            </w:r>
          </w:p>
        </w:tc>
        <w:tc>
          <w:tcPr>
            <w:tcW w:w="5098" w:type="dxa"/>
          </w:tcPr>
          <w:p w14:paraId="34EFE5F2" w14:textId="77777777" w:rsidR="003C2AA6" w:rsidRDefault="000526BB" w:rsidP="003C2AA6">
            <w:pPr>
              <w:pStyle w:val="vgutTableText"/>
            </w:pPr>
            <w:r>
              <w:t>Клиенты и специалисты будут дезориентированы, появятся лишние обращения и конфликты</w:t>
            </w:r>
          </w:p>
        </w:tc>
      </w:tr>
      <w:tr w:rsidR="003C2AA6" w14:paraId="18A7AC28" w14:textId="77777777" w:rsidTr="00224149">
        <w:trPr>
          <w:cantSplit/>
        </w:trPr>
        <w:tc>
          <w:tcPr>
            <w:tcW w:w="5097" w:type="dxa"/>
          </w:tcPr>
          <w:p w14:paraId="4DA9D490" w14:textId="77777777" w:rsidR="003C2AA6" w:rsidRDefault="000526BB" w:rsidP="003C2AA6">
            <w:pPr>
              <w:pStyle w:val="vgutTableText"/>
            </w:pPr>
            <w:r>
              <w:t>Диспетчер или специалист не отреагируют на заявку вовремя (не примут, не подтвердят)</w:t>
            </w:r>
          </w:p>
        </w:tc>
        <w:tc>
          <w:tcPr>
            <w:tcW w:w="5098" w:type="dxa"/>
          </w:tcPr>
          <w:p w14:paraId="074C6412" w14:textId="77777777" w:rsidR="003C2AA6" w:rsidRDefault="000526BB" w:rsidP="003C2AA6">
            <w:pPr>
              <w:pStyle w:val="vgutTableText"/>
            </w:pPr>
            <w:r>
              <w:t>Заявка зависает без исполнителя, клиент теряет время и уходит к другим компаниям</w:t>
            </w:r>
          </w:p>
        </w:tc>
      </w:tr>
      <w:tr w:rsidR="003C2AA6" w14:paraId="79ED082A" w14:textId="77777777" w:rsidTr="00224149">
        <w:trPr>
          <w:cantSplit/>
        </w:trPr>
        <w:tc>
          <w:tcPr>
            <w:tcW w:w="5097" w:type="dxa"/>
          </w:tcPr>
          <w:p w14:paraId="7384350C" w14:textId="77777777" w:rsidR="003C2AA6" w:rsidRDefault="000526BB" w:rsidP="003C2AA6">
            <w:pPr>
              <w:pStyle w:val="vgutTableText"/>
            </w:pPr>
            <w:r>
              <w:t>Возможна накрутка рейтинга через фиктивные заявки (например, компания создаёт и закрывает заявки сама и оставляет себе отзывы)</w:t>
            </w:r>
          </w:p>
        </w:tc>
        <w:tc>
          <w:tcPr>
            <w:tcW w:w="5098" w:type="dxa"/>
          </w:tcPr>
          <w:p w14:paraId="31F4083E" w14:textId="77777777" w:rsidR="003C2AA6" w:rsidRDefault="000526BB" w:rsidP="003C2AA6">
            <w:pPr>
              <w:pStyle w:val="vgutTableText"/>
            </w:pPr>
            <w:r>
              <w:t>Клиенты получают искажённую информацию, снижается доверие к рейтингам и платформе</w:t>
            </w:r>
          </w:p>
        </w:tc>
      </w:tr>
    </w:tbl>
    <w:p w14:paraId="155F24B4" w14:textId="77777777" w:rsidR="003C2AA6" w:rsidRDefault="003C2AA6" w:rsidP="00224149"/>
    <w:p w14:paraId="7E0FC12A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D7255CE" w14:textId="77777777" w:rsidR="00224149" w:rsidRDefault="003C2AA6" w:rsidP="00C07D07">
      <w:pPr>
        <w:pStyle w:val="1"/>
        <w:ind w:firstLine="709"/>
      </w:pPr>
      <w:r>
        <w:lastRenderedPageBreak/>
        <w:t>Этические и правовые ограничения</w:t>
      </w:r>
    </w:p>
    <w:p w14:paraId="665288E4" w14:textId="77777777" w:rsidR="003C2AA6" w:rsidRDefault="00F96F94" w:rsidP="00F96F94">
      <w:pPr>
        <w:ind w:firstLine="709"/>
      </w:pPr>
      <w:r>
        <w:t>В системе обрабатываются персональные данные пользователей: клиентов (ФИО, телефон, адрес), специалистов и диспетчеров (ФИО, контакты) и владельцев компаний. Эти данные относятся к персональным и подлежат защите в соответствии с Федеральным законом № 152-ФЗ «О персональных данных».</w:t>
      </w:r>
    </w:p>
    <w:p w14:paraId="075A707E" w14:textId="77777777" w:rsidR="003C2AA6" w:rsidRPr="00F96F94" w:rsidRDefault="00F96F94" w:rsidP="00F96F94">
      <w:pPr>
        <w:spacing w:before="0"/>
        <w:ind w:firstLine="709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Система потенциально может причинить вред в следующих случаях:</w:t>
      </w:r>
    </w:p>
    <w:p w14:paraId="339A4733" w14:textId="77777777" w:rsidR="00F96F94" w:rsidRPr="00F96F94" w:rsidRDefault="00F96F94" w:rsidP="00F96F94">
      <w:pPr>
        <w:pStyle w:val="a0"/>
        <w:ind w:firstLine="709"/>
      </w:pPr>
      <w:r>
        <w:t xml:space="preserve">при утечке персональных данных могут быть раскрыты данные клиентов, специалистов и владельцев компаний; </w:t>
      </w:r>
    </w:p>
    <w:p w14:paraId="40AA368F" w14:textId="77777777" w:rsidR="00F96F94" w:rsidRPr="00F96F94" w:rsidRDefault="00F96F94" w:rsidP="00F96F94">
      <w:pPr>
        <w:pStyle w:val="a0"/>
        <w:ind w:firstLine="709"/>
      </w:pPr>
      <w:r>
        <w:t xml:space="preserve">при некорректном подборе исполнителей клиент может получить услугу низкого качества, а компания - негативный отзыв; </w:t>
      </w:r>
    </w:p>
    <w:p w14:paraId="5CFBED48" w14:textId="77777777" w:rsidR="00F96F94" w:rsidRDefault="00F96F94" w:rsidP="00F96F94">
      <w:pPr>
        <w:pStyle w:val="a0"/>
        <w:ind w:firstLine="709"/>
      </w:pPr>
      <w:r>
        <w:t xml:space="preserve">при манипуляциях с отзывами клиент получает искажённую информацию, а компании - несправедливую оценку; </w:t>
      </w:r>
    </w:p>
    <w:p w14:paraId="47CABB1F" w14:textId="77777777" w:rsidR="00F96F94" w:rsidRDefault="00F96F94" w:rsidP="00F96F94">
      <w:pPr>
        <w:pStyle w:val="a0"/>
        <w:ind w:firstLine="709"/>
      </w:pPr>
      <w:r>
        <w:t>при ошибках алгоритма подбора владельцы компаний могут получать меньше заявок.</w:t>
      </w:r>
    </w:p>
    <w:p w14:paraId="4779778B" w14:textId="77777777" w:rsidR="003C2AA6" w:rsidRDefault="00F96F94" w:rsidP="00F96F94">
      <w:pPr>
        <w:pStyle w:val="a0"/>
        <w:numPr>
          <w:ilvl w:val="0"/>
          <w:numId w:val="0"/>
        </w:numPr>
        <w:ind w:firstLine="709"/>
      </w:pPr>
      <w:r>
        <w:t>Для снижения рисков необходимо обеспечить защиту персональных данных, прозрачность работы алгоритмов подбора и ограничения, снижающие риск накрутки рейтинга: отзыв доступен только клиенту по завершённой заявке, на одну заявку – один отзыв, сотрудники компании не могут оставлять отзывы и создавать заявки своей же компании, компания не может удалять или редактировать отзывы, рейтинг считается только по отзывам к завершённым заявкам.</w:t>
      </w:r>
    </w:p>
    <w:p w14:paraId="19EBDCD3" w14:textId="77777777" w:rsidR="003C2AA6" w:rsidRDefault="003C2AA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08834F84" w14:textId="77777777" w:rsidR="003C2AA6" w:rsidRDefault="003C2AA6" w:rsidP="003C2AA6">
      <w:pPr>
        <w:pStyle w:val="1"/>
      </w:pPr>
      <w:r>
        <w:lastRenderedPageBreak/>
        <w:t>Первичные требования</w:t>
      </w:r>
    </w:p>
    <w:p w14:paraId="308E2BA8" w14:textId="77777777" w:rsidR="00B84BEA" w:rsidRDefault="00D42BA0" w:rsidP="00B84BEA">
      <w:r>
        <w:t>Первичные требования представлены в таблице 3.</w:t>
      </w:r>
    </w:p>
    <w:p w14:paraId="592DA86B" w14:textId="77777777" w:rsidR="00D42BA0" w:rsidRPr="00B84BEA" w:rsidRDefault="00D42BA0" w:rsidP="00D42BA0">
      <w:pPr>
        <w:pStyle w:val="vgutTableName"/>
        <w:spacing w:line="360" w:lineRule="auto"/>
      </w:pPr>
      <w:r>
        <w:t>Таблица 3 – Первичные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C2AA6" w14:paraId="589757D9" w14:textId="77777777" w:rsidTr="003C2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5097" w:type="dxa"/>
          </w:tcPr>
          <w:p w14:paraId="47A2E949" w14:textId="77777777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  <w:tc>
          <w:tcPr>
            <w:tcW w:w="5098" w:type="dxa"/>
          </w:tcPr>
          <w:p w14:paraId="4FDC7C3F" w14:textId="77777777" w:rsidR="003C2AA6" w:rsidRPr="00B84BEA" w:rsidRDefault="003C2AA6" w:rsidP="00B84BEA">
            <w:pPr>
              <w:pStyle w:val="vgutTableText"/>
              <w:rPr>
                <w:b/>
                <w:bCs/>
              </w:rPr>
            </w:pPr>
            <w:r>
              <w:rPr>
                <w:b/>
                <w:bCs/>
              </w:rPr>
              <w:t xml:space="preserve"> Критерий проверки</w:t>
            </w:r>
          </w:p>
        </w:tc>
      </w:tr>
      <w:tr w:rsidR="003C2AA6" w14:paraId="31A9F047" w14:textId="77777777" w:rsidTr="003C2AA6">
        <w:trPr>
          <w:cantSplit/>
        </w:trPr>
        <w:tc>
          <w:tcPr>
            <w:tcW w:w="5097" w:type="dxa"/>
          </w:tcPr>
          <w:p w14:paraId="41120D4D" w14:textId="77777777" w:rsidR="003C2AA6" w:rsidRPr="00B84BEA" w:rsidRDefault="00A774E2" w:rsidP="00B84BEA">
            <w:pPr>
              <w:pStyle w:val="vgutTableText"/>
            </w:pPr>
            <w:r>
              <w:t>Система должна обеспечивать регистрацию владельца компании, создание профиля компании с указанием названия и города(ов) работы, а также добавление и удаление специалистов и диспетчеров</w:t>
            </w:r>
          </w:p>
        </w:tc>
        <w:tc>
          <w:tcPr>
            <w:tcW w:w="5098" w:type="dxa"/>
          </w:tcPr>
          <w:p w14:paraId="6C952B45" w14:textId="0543E892" w:rsidR="00A774E2" w:rsidRPr="00A774E2" w:rsidRDefault="00A774E2" w:rsidP="00A774E2">
            <w:pPr>
              <w:pStyle w:val="vgutTableText"/>
            </w:pPr>
            <w:r>
              <w:t>Владелец может создать компанию и добавить в неё не менее одного специалиста и одного диспетчера с отдельными учётными записями</w:t>
            </w:r>
          </w:p>
        </w:tc>
      </w:tr>
      <w:tr w:rsidR="003C2AA6" w14:paraId="34314C9E" w14:textId="77777777" w:rsidTr="003C2AA6">
        <w:trPr>
          <w:cantSplit/>
        </w:trPr>
        <w:tc>
          <w:tcPr>
            <w:tcW w:w="5097" w:type="dxa"/>
          </w:tcPr>
          <w:p w14:paraId="5F739128" w14:textId="77777777" w:rsidR="003C2AA6" w:rsidRPr="00B84BEA" w:rsidRDefault="00A774E2" w:rsidP="00B84BEA">
            <w:pPr>
              <w:pStyle w:val="vgutTableText"/>
            </w:pPr>
            <w:r>
              <w:t>Система должна позволять клиенту создавать заявку с указанием типа услуги, описания проблемы, адреса, желаемого времени и контактных данных</w:t>
            </w:r>
          </w:p>
        </w:tc>
        <w:tc>
          <w:tcPr>
            <w:tcW w:w="5098" w:type="dxa"/>
          </w:tcPr>
          <w:p w14:paraId="6F94A2AA" w14:textId="77777777" w:rsidR="00A774E2" w:rsidRPr="00A774E2" w:rsidRDefault="00A774E2" w:rsidP="00A774E2">
            <w:pPr>
              <w:pStyle w:val="vgutTableText"/>
            </w:pPr>
            <w:r>
              <w:t>Заявка не может быть создана без обязательных полей: тип услуги, описание, адрес и контактные данные</w:t>
            </w:r>
          </w:p>
        </w:tc>
      </w:tr>
      <w:tr w:rsidR="003C2AA6" w14:paraId="4B8DC56D" w14:textId="77777777" w:rsidTr="003C2AA6">
        <w:trPr>
          <w:cantSplit/>
        </w:trPr>
        <w:tc>
          <w:tcPr>
            <w:tcW w:w="5097" w:type="dxa"/>
          </w:tcPr>
          <w:p w14:paraId="625522C9" w14:textId="77777777" w:rsidR="003C2AA6" w:rsidRPr="00B84BEA" w:rsidRDefault="00A774E2" w:rsidP="00B84BEA">
            <w:pPr>
              <w:pStyle w:val="vgutTableText"/>
            </w:pPr>
            <w:r>
              <w:t>Система должна предоставлять клиенту каталог компаний его города со страницами компаний и профилями специалистов и позволять либо отправить заявку напрямую в выбранную компанию, либо создать заявку без выбора компании и получить подбор системой</w:t>
            </w:r>
          </w:p>
        </w:tc>
        <w:tc>
          <w:tcPr>
            <w:tcW w:w="5098" w:type="dxa"/>
          </w:tcPr>
          <w:p w14:paraId="77246D9B" w14:textId="77777777" w:rsidR="003C2AA6" w:rsidRPr="00B84BEA" w:rsidRDefault="00A774E2" w:rsidP="00B84BEA">
            <w:pPr>
              <w:pStyle w:val="vgutTableText"/>
            </w:pPr>
            <w:r>
              <w:t xml:space="preserve">Клиент видит только компании своего города; при заявке без выбора компании система показывает не более трёх компаний, одну из них </w:t>
            </w:r>
            <w:proofErr w:type="gramStart"/>
            <w:r>
              <w:t>отмечает</w:t>
            </w:r>
            <w:proofErr w:type="gramEnd"/>
            <w:r>
              <w:t xml:space="preserve"> как рекомендуемую, а заявка уходит той компании, которую выбрал клиент</w:t>
            </w:r>
          </w:p>
        </w:tc>
      </w:tr>
      <w:tr w:rsidR="003C2AA6" w14:paraId="186538EF" w14:textId="77777777" w:rsidTr="003C2AA6">
        <w:trPr>
          <w:cantSplit/>
        </w:trPr>
        <w:tc>
          <w:tcPr>
            <w:tcW w:w="5097" w:type="dxa"/>
          </w:tcPr>
          <w:p w14:paraId="18DBB2A7" w14:textId="77777777" w:rsidR="003C2AA6" w:rsidRPr="00B84BEA" w:rsidRDefault="00A774E2" w:rsidP="00B84BEA">
            <w:pPr>
              <w:pStyle w:val="vgutTableText"/>
            </w:pPr>
            <w:r>
              <w:t xml:space="preserve">Система должна позволять владельцу редактировать профиль компании, а специалисту и владельцу – профиль специалиста (описание, специализация, </w:t>
            </w:r>
            <w:proofErr w:type="gramStart"/>
            <w:r>
              <w:t>фото работ</w:t>
            </w:r>
            <w:proofErr w:type="gramEnd"/>
            <w:r>
              <w:t>)</w:t>
            </w:r>
          </w:p>
        </w:tc>
        <w:tc>
          <w:tcPr>
            <w:tcW w:w="5098" w:type="dxa"/>
          </w:tcPr>
          <w:p w14:paraId="3F617228" w14:textId="77777777" w:rsidR="003C2AA6" w:rsidRPr="00B84BEA" w:rsidRDefault="00A774E2" w:rsidP="00B84BEA">
            <w:pPr>
              <w:pStyle w:val="vgutTableText"/>
            </w:pPr>
            <w:r>
              <w:t>Изменения отображаются на публичных страницах компании и специалиста сразу после сохранения</w:t>
            </w:r>
          </w:p>
        </w:tc>
      </w:tr>
      <w:tr w:rsidR="003C2AA6" w14:paraId="74BF45FB" w14:textId="77777777" w:rsidTr="003C2AA6">
        <w:trPr>
          <w:cantSplit/>
        </w:trPr>
        <w:tc>
          <w:tcPr>
            <w:tcW w:w="5097" w:type="dxa"/>
          </w:tcPr>
          <w:p w14:paraId="7E45D87A" w14:textId="77777777" w:rsidR="003C2AA6" w:rsidRPr="00B84BEA" w:rsidRDefault="00A774E2" w:rsidP="00D42BA0">
            <w:pPr>
              <w:pStyle w:val="vgutTableText"/>
            </w:pPr>
            <w:r>
              <w:t>Система должна позволять компании (диспетчеру) принимать или отклонять поступившую заявку и контролировать срок ответа</w:t>
            </w:r>
          </w:p>
        </w:tc>
        <w:tc>
          <w:tcPr>
            <w:tcW w:w="5098" w:type="dxa"/>
          </w:tcPr>
          <w:p w14:paraId="588EAE3D" w14:textId="77777777" w:rsidR="003C2AA6" w:rsidRPr="00C1349D" w:rsidRDefault="00C1349D" w:rsidP="00B84BEA">
            <w:pPr>
              <w:pStyle w:val="vgutTableText"/>
            </w:pPr>
            <w:r>
              <w:t>Диспетчер видит новые заявки своей компании и может принять или отклонить каждую; если ответа нет в течение 30 минут, клиент получает уведомление</w:t>
            </w:r>
          </w:p>
        </w:tc>
      </w:tr>
      <w:tr w:rsidR="003C2AA6" w14:paraId="721A3001" w14:textId="77777777" w:rsidTr="003C2AA6">
        <w:trPr>
          <w:cantSplit/>
        </w:trPr>
        <w:tc>
          <w:tcPr>
            <w:tcW w:w="5097" w:type="dxa"/>
          </w:tcPr>
          <w:p w14:paraId="68EC96A2" w14:textId="77777777" w:rsidR="003C2AA6" w:rsidRPr="00B84BEA" w:rsidRDefault="00A774E2" w:rsidP="00B84BEA">
            <w:pPr>
              <w:pStyle w:val="vgutTableText"/>
            </w:pPr>
            <w:r>
              <w:t>Система должна позволять диспетчеру назначать принятую заявку конкретному специалисту вручную или по рекомендации системы, а специалисту – подтверждать или отклонять назначение и при подтверждении фиксировать дату и время визита</w:t>
            </w:r>
          </w:p>
        </w:tc>
        <w:tc>
          <w:tcPr>
            <w:tcW w:w="5098" w:type="dxa"/>
          </w:tcPr>
          <w:p w14:paraId="575BA6C8" w14:textId="77777777" w:rsidR="00A774E2" w:rsidRPr="00A774E2" w:rsidRDefault="00A774E2" w:rsidP="00A774E2">
            <w:pPr>
              <w:pStyle w:val="vgutTableText"/>
            </w:pPr>
            <w:r>
              <w:t>После назначения заявка отображается в списке назначенных заявок выбранного специалиста и недоступна специалистам других компаний; после подтверждения клиент видит дату и время визита и имя специалиста; при отказе специалиста заявка возвращается диспетчеру, и система предлагает другого специалиста</w:t>
            </w:r>
          </w:p>
        </w:tc>
      </w:tr>
      <w:tr w:rsidR="003C2AA6" w14:paraId="6177CFFF" w14:textId="77777777" w:rsidTr="003C2AA6">
        <w:trPr>
          <w:cantSplit/>
        </w:trPr>
        <w:tc>
          <w:tcPr>
            <w:tcW w:w="5097" w:type="dxa"/>
          </w:tcPr>
          <w:p w14:paraId="71B07F09" w14:textId="77777777" w:rsidR="003C2AA6" w:rsidRPr="00554E38" w:rsidRDefault="00A774E2" w:rsidP="00B84BEA">
            <w:pPr>
              <w:pStyle w:val="vgutTableText"/>
            </w:pPr>
            <w:r>
              <w:t>Система должна вести заявку по этапам: «Новая» → «Принята компанией» → «Назначена» → «Подтверждена специалистом» → «В работе» → «Завершена»; на ранних этапах возможны также «Отклонена компанией» и «Отменена клиентом»</w:t>
            </w:r>
          </w:p>
        </w:tc>
        <w:tc>
          <w:tcPr>
            <w:tcW w:w="5098" w:type="dxa"/>
          </w:tcPr>
          <w:p w14:paraId="1B067309" w14:textId="77777777" w:rsidR="003C2AA6" w:rsidRPr="00554E38" w:rsidRDefault="00A774E2" w:rsidP="00B84BEA">
            <w:pPr>
              <w:pStyle w:val="vgutTableText"/>
            </w:pPr>
            <w:r>
              <w:t>В каждый момент у заявки отображается один текущий статус; статус можно менять только в указанном порядке; каждая смена записывается в историю заявки с временем и пользователем</w:t>
            </w:r>
          </w:p>
        </w:tc>
      </w:tr>
      <w:tr w:rsidR="003C2AA6" w14:paraId="3076EC32" w14:textId="77777777" w:rsidTr="003C2AA6">
        <w:trPr>
          <w:cantSplit/>
        </w:trPr>
        <w:tc>
          <w:tcPr>
            <w:tcW w:w="5097" w:type="dxa"/>
          </w:tcPr>
          <w:p w14:paraId="4C735E86" w14:textId="77777777" w:rsidR="003C2AA6" w:rsidRPr="00554E38" w:rsidRDefault="00A774E2" w:rsidP="00B84BEA">
            <w:pPr>
              <w:pStyle w:val="vgutTableText"/>
            </w:pPr>
            <w:r>
              <w:lastRenderedPageBreak/>
              <w:t>Система должна позволять владельцу просматривать историю заявок своей компании и детали каждой заявки</w:t>
            </w:r>
          </w:p>
        </w:tc>
        <w:tc>
          <w:tcPr>
            <w:tcW w:w="5098" w:type="dxa"/>
          </w:tcPr>
          <w:p w14:paraId="00FE224F" w14:textId="47B7D121" w:rsidR="003C2AA6" w:rsidRPr="00554E38" w:rsidRDefault="00A774E2" w:rsidP="00B84BEA">
            <w:pPr>
              <w:pStyle w:val="vgutTableText"/>
            </w:pPr>
            <w:r>
              <w:t>Владелец видит список всех заявок своей компании и при открытии заявки видит хронологию смен статусов, назначенного специалиста и его отчёт; заявки других компаний недоступны</w:t>
            </w:r>
          </w:p>
        </w:tc>
      </w:tr>
      <w:tr w:rsidR="003C2AA6" w14:paraId="3A789A49" w14:textId="77777777" w:rsidTr="003C2AA6">
        <w:trPr>
          <w:cantSplit/>
        </w:trPr>
        <w:tc>
          <w:tcPr>
            <w:tcW w:w="5097" w:type="dxa"/>
          </w:tcPr>
          <w:p w14:paraId="5D4FF62E" w14:textId="77777777" w:rsidR="003C2AA6" w:rsidRPr="00B84BEA" w:rsidRDefault="00A774E2" w:rsidP="00B84BEA">
            <w:pPr>
              <w:pStyle w:val="vgutTableText"/>
            </w:pPr>
            <w:r>
              <w:t>Система должна предоставлять специалисту возможность просматривать назначенные заявки, после выполнения работы формировать краткий отчёт с указанием выполненных работ и использованных материалов</w:t>
            </w:r>
          </w:p>
        </w:tc>
        <w:tc>
          <w:tcPr>
            <w:tcW w:w="5098" w:type="dxa"/>
          </w:tcPr>
          <w:p w14:paraId="5FA43B02" w14:textId="77777777" w:rsidR="003C2AA6" w:rsidRPr="00B84BEA" w:rsidRDefault="00D42BA0" w:rsidP="00B84BEA">
            <w:pPr>
              <w:pStyle w:val="vgutTableText"/>
            </w:pPr>
            <w:r>
              <w:t>Завершить заявку можно только после заполнения обязательных полей отчёта</w:t>
            </w:r>
          </w:p>
        </w:tc>
      </w:tr>
      <w:tr w:rsidR="003C2AA6" w14:paraId="11AC2C36" w14:textId="77777777" w:rsidTr="003C2AA6">
        <w:trPr>
          <w:cantSplit/>
        </w:trPr>
        <w:tc>
          <w:tcPr>
            <w:tcW w:w="5097" w:type="dxa"/>
          </w:tcPr>
          <w:p w14:paraId="3FC3C533" w14:textId="77777777" w:rsidR="003C2AA6" w:rsidRPr="00B84BEA" w:rsidRDefault="00A774E2" w:rsidP="00B84BEA">
            <w:pPr>
              <w:pStyle w:val="vgutTableText"/>
            </w:pPr>
            <w:r>
              <w:t>Система должна уведомлять участников о событиях по заявке на сайте и по email: диспетчера – о новых заявках, специалиста – о назначении, клиента – об изменении статуса</w:t>
            </w:r>
          </w:p>
        </w:tc>
        <w:tc>
          <w:tcPr>
            <w:tcW w:w="5098" w:type="dxa"/>
          </w:tcPr>
          <w:p w14:paraId="547117D5" w14:textId="77777777" w:rsidR="003C2AA6" w:rsidRPr="00B84BEA" w:rsidRDefault="00D42BA0" w:rsidP="00B84BEA">
            <w:pPr>
              <w:pStyle w:val="vgutTableText"/>
            </w:pPr>
            <w:r>
              <w:t>При создании заявки диспетчеру, при назначении специалисту (с информацией о клиенте, адресе, времени и типе услуги) и при смене статуса клиенту создаётся уведомление на сайте и отправляется письмо на email</w:t>
            </w:r>
          </w:p>
        </w:tc>
      </w:tr>
      <w:tr w:rsidR="003C2AA6" w14:paraId="658FBD22" w14:textId="77777777" w:rsidTr="003C2AA6">
        <w:trPr>
          <w:cantSplit/>
        </w:trPr>
        <w:tc>
          <w:tcPr>
            <w:tcW w:w="5097" w:type="dxa"/>
          </w:tcPr>
          <w:p w14:paraId="1528C154" w14:textId="77777777" w:rsidR="003C2AA6" w:rsidRPr="00B84BEA" w:rsidRDefault="00A774E2" w:rsidP="00B84BEA">
            <w:pPr>
              <w:pStyle w:val="vgutTableText"/>
            </w:pPr>
            <w:r>
              <w:t>После завершения заявки система должна предоставлять клиенту возможность оставить оценку и текстовый отзыв о компании и специалисте</w:t>
            </w:r>
          </w:p>
        </w:tc>
        <w:tc>
          <w:tcPr>
            <w:tcW w:w="5098" w:type="dxa"/>
          </w:tcPr>
          <w:p w14:paraId="578D5F59" w14:textId="77777777" w:rsidR="003C2AA6" w:rsidRPr="00B84BEA" w:rsidRDefault="00D42BA0" w:rsidP="00B84BEA">
            <w:pPr>
              <w:pStyle w:val="vgutTableText"/>
            </w:pPr>
            <w:r>
              <w:t>Форма отзыва доступна только клиенту этой заявки и только для заявки со статусом «Завершена»; на одну заявку можно оставить один отзыв; сотрудники компании не могут оставлять отзывы и создавать заявки своей компании; отзыв отображается с пометкой «заказ выполнен через платформу» и датой выполнения</w:t>
            </w:r>
          </w:p>
        </w:tc>
      </w:tr>
    </w:tbl>
    <w:p w14:paraId="5657BF74" w14:textId="77777777" w:rsidR="00DC3ACD" w:rsidRPr="00DC3ACD" w:rsidRDefault="00DC3ACD" w:rsidP="00DC3ACD"/>
    <w:sectPr w:rsidR="00DC3ACD" w:rsidRPr="00DC3ACD" w:rsidSect="00CD462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5CB07" w14:textId="77777777" w:rsidR="00F354CE" w:rsidRDefault="00F354CE">
      <w:pPr>
        <w:spacing w:before="0" w:line="240" w:lineRule="auto"/>
      </w:pPr>
      <w:r>
        <w:separator/>
      </w:r>
    </w:p>
  </w:endnote>
  <w:endnote w:type="continuationSeparator" w:id="0">
    <w:p w14:paraId="4718AB59" w14:textId="77777777" w:rsidR="00F354CE" w:rsidRDefault="00F354CE">
      <w:pPr>
        <w:spacing w:before="0" w:line="240" w:lineRule="auto"/>
      </w:pPr>
      <w:r>
        <w:continuationSeparator/>
      </w:r>
    </w:p>
  </w:endnote>
  <w:endnote w:type="continuationNotice" w:id="1">
    <w:p w14:paraId="7257538B" w14:textId="77777777" w:rsidR="00F354CE" w:rsidRDefault="00F354C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59FDE" w14:textId="77777777" w:rsidR="00F354CE" w:rsidRDefault="00F354CE" w:rsidP="00990EAC">
      <w:pPr>
        <w:spacing w:before="0" w:line="240" w:lineRule="auto"/>
      </w:pPr>
      <w:r>
        <w:separator/>
      </w:r>
    </w:p>
  </w:footnote>
  <w:footnote w:type="continuationSeparator" w:id="0">
    <w:p w14:paraId="62418625" w14:textId="77777777" w:rsidR="00F354CE" w:rsidRDefault="00F354CE" w:rsidP="00990EAC">
      <w:pPr>
        <w:spacing w:before="0" w:line="240" w:lineRule="auto"/>
      </w:pPr>
      <w:r>
        <w:continuationSeparator/>
      </w:r>
    </w:p>
  </w:footnote>
  <w:footnote w:type="continuationNotice" w:id="1">
    <w:p w14:paraId="2CDC4F0B" w14:textId="77777777" w:rsidR="00F354CE" w:rsidRDefault="00F354C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0980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3CFF525C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4B58E3"/>
    <w:multiLevelType w:val="hybridMultilevel"/>
    <w:tmpl w:val="8C725504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6" w15:restartNumberingAfterBreak="0">
    <w:nsid w:val="3D8B34B5"/>
    <w:multiLevelType w:val="hybridMultilevel"/>
    <w:tmpl w:val="6CBCDFCA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A129DE"/>
    <w:multiLevelType w:val="hybridMultilevel"/>
    <w:tmpl w:val="AEC42B72"/>
    <w:lvl w:ilvl="0" w:tplc="D3483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3A25A59"/>
    <w:multiLevelType w:val="hybridMultilevel"/>
    <w:tmpl w:val="A9A6B42C"/>
    <w:lvl w:ilvl="0" w:tplc="D3483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390572">
    <w:abstractNumId w:val="4"/>
  </w:num>
  <w:num w:numId="2" w16cid:durableId="1006177869">
    <w:abstractNumId w:val="0"/>
  </w:num>
  <w:num w:numId="3" w16cid:durableId="625550405">
    <w:abstractNumId w:val="5"/>
  </w:num>
  <w:num w:numId="4" w16cid:durableId="860316468">
    <w:abstractNumId w:val="2"/>
  </w:num>
  <w:num w:numId="5" w16cid:durableId="1488279012">
    <w:abstractNumId w:val="3"/>
  </w:num>
  <w:num w:numId="6" w16cid:durableId="257180465">
    <w:abstractNumId w:val="2"/>
    <w:lvlOverride w:ilvl="0">
      <w:startOverride w:val="1"/>
    </w:lvlOverride>
  </w:num>
  <w:num w:numId="7" w16cid:durableId="1798526953">
    <w:abstractNumId w:val="7"/>
  </w:num>
  <w:num w:numId="8" w16cid:durableId="2041783134">
    <w:abstractNumId w:val="1"/>
  </w:num>
  <w:num w:numId="9" w16cid:durableId="9139506">
    <w:abstractNumId w:val="6"/>
  </w:num>
  <w:num w:numId="10" w16cid:durableId="11275042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26BB"/>
    <w:rsid w:val="0005461A"/>
    <w:rsid w:val="00056181"/>
    <w:rsid w:val="0005745E"/>
    <w:rsid w:val="000574F5"/>
    <w:rsid w:val="0005790A"/>
    <w:rsid w:val="00061F64"/>
    <w:rsid w:val="000627B7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7B6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47B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D74CF"/>
    <w:rsid w:val="001E1829"/>
    <w:rsid w:val="001F1A5A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3F7C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3AF3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A5B8D"/>
    <w:rsid w:val="002B7FF6"/>
    <w:rsid w:val="002C1982"/>
    <w:rsid w:val="002C2E2E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47C9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476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3F7840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6FE"/>
    <w:rsid w:val="00473B82"/>
    <w:rsid w:val="00473D97"/>
    <w:rsid w:val="00475A10"/>
    <w:rsid w:val="004767CD"/>
    <w:rsid w:val="00477484"/>
    <w:rsid w:val="0048416D"/>
    <w:rsid w:val="0049484D"/>
    <w:rsid w:val="004A0236"/>
    <w:rsid w:val="004A0E13"/>
    <w:rsid w:val="004A1529"/>
    <w:rsid w:val="004A2469"/>
    <w:rsid w:val="004A34C3"/>
    <w:rsid w:val="004A38EA"/>
    <w:rsid w:val="004A633B"/>
    <w:rsid w:val="004A7A41"/>
    <w:rsid w:val="004B0C8E"/>
    <w:rsid w:val="004B0F88"/>
    <w:rsid w:val="004B4D17"/>
    <w:rsid w:val="004B53A4"/>
    <w:rsid w:val="004B57A4"/>
    <w:rsid w:val="004B7636"/>
    <w:rsid w:val="004C29BA"/>
    <w:rsid w:val="004C5524"/>
    <w:rsid w:val="004C7536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4E38"/>
    <w:rsid w:val="00555E69"/>
    <w:rsid w:val="0056079D"/>
    <w:rsid w:val="0056120B"/>
    <w:rsid w:val="00561F8C"/>
    <w:rsid w:val="00565AEE"/>
    <w:rsid w:val="00570CE8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55D62"/>
    <w:rsid w:val="00661775"/>
    <w:rsid w:val="00662531"/>
    <w:rsid w:val="006638C9"/>
    <w:rsid w:val="00663F79"/>
    <w:rsid w:val="00664751"/>
    <w:rsid w:val="00664D59"/>
    <w:rsid w:val="006652DC"/>
    <w:rsid w:val="00665D0C"/>
    <w:rsid w:val="00666886"/>
    <w:rsid w:val="00666938"/>
    <w:rsid w:val="006673D6"/>
    <w:rsid w:val="00671CDE"/>
    <w:rsid w:val="0067681D"/>
    <w:rsid w:val="00686A3A"/>
    <w:rsid w:val="00695763"/>
    <w:rsid w:val="006A3648"/>
    <w:rsid w:val="006A4E6C"/>
    <w:rsid w:val="006A534C"/>
    <w:rsid w:val="006A5DFD"/>
    <w:rsid w:val="006A63BF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57D18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5441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52E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6E7"/>
    <w:rsid w:val="009E7845"/>
    <w:rsid w:val="009F1C8A"/>
    <w:rsid w:val="009F23FC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4B75"/>
    <w:rsid w:val="00A46FF7"/>
    <w:rsid w:val="00A50EA5"/>
    <w:rsid w:val="00A51A5D"/>
    <w:rsid w:val="00A52CF3"/>
    <w:rsid w:val="00A538A6"/>
    <w:rsid w:val="00A54F03"/>
    <w:rsid w:val="00A558D8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774E2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C6AE0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0F05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0ECC"/>
    <w:rsid w:val="00B426FB"/>
    <w:rsid w:val="00B44FD5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04BC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07D07"/>
    <w:rsid w:val="00C105A1"/>
    <w:rsid w:val="00C10B2D"/>
    <w:rsid w:val="00C11E33"/>
    <w:rsid w:val="00C122F9"/>
    <w:rsid w:val="00C1349D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4532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CF76ED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2BA0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1E16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044B"/>
    <w:rsid w:val="00E74087"/>
    <w:rsid w:val="00E75FC7"/>
    <w:rsid w:val="00E80984"/>
    <w:rsid w:val="00E828F1"/>
    <w:rsid w:val="00E85CEA"/>
    <w:rsid w:val="00E8651B"/>
    <w:rsid w:val="00E8690C"/>
    <w:rsid w:val="00E87B91"/>
    <w:rsid w:val="00E90E53"/>
    <w:rsid w:val="00E93513"/>
    <w:rsid w:val="00E95B3D"/>
    <w:rsid w:val="00E976E7"/>
    <w:rsid w:val="00E97C53"/>
    <w:rsid w:val="00EA50C1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14D04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54CE"/>
    <w:rsid w:val="00F374E5"/>
    <w:rsid w:val="00F4271F"/>
    <w:rsid w:val="00F45349"/>
    <w:rsid w:val="00F47B4E"/>
    <w:rsid w:val="00F5534E"/>
    <w:rsid w:val="00F55DB6"/>
    <w:rsid w:val="00F6042B"/>
    <w:rsid w:val="00F610E4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9589A"/>
    <w:rsid w:val="00F96F94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FF9FB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7</TotalTime>
  <Pages>12</Pages>
  <Words>2000</Words>
  <Characters>11403</Characters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Корчёмкин</dc:creator>
  <cp:keywords/>
  <dc:description/>
  <cp:lastModifiedBy>Дмитрий Корчёмкин</cp:lastModifiedBy>
  <cp:lastPrinted>2025-04-03T08:40:00Z</cp:lastPrinted>
  <dcterms:created xsi:type="dcterms:W3CDTF">2026-10-01T20:27:00Z</dcterms:created>
  <dcterms:modified xsi:type="dcterms:W3CDTF">2026-10-02T10:26:00Z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